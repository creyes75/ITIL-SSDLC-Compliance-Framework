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551577" w14:textId="77777777" w:rsidR="00A12E1C" w:rsidRPr="00601F6B" w:rsidRDefault="00A12E1C" w:rsidP="002E15D9">
      <w:pPr>
        <w:spacing w:line="276" w:lineRule="auto"/>
        <w:jc w:val="center"/>
        <w:rPr>
          <w:rFonts w:cs="Arial"/>
          <w:b/>
          <w:sz w:val="22"/>
        </w:rPr>
      </w:pPr>
    </w:p>
    <w:p w14:paraId="462565F3" w14:textId="77777777" w:rsidR="00A12E1C" w:rsidRDefault="00A12E1C" w:rsidP="002E15D9">
      <w:pPr>
        <w:spacing w:line="276" w:lineRule="auto"/>
        <w:jc w:val="center"/>
        <w:rPr>
          <w:rFonts w:cs="Arial"/>
          <w:b/>
          <w:sz w:val="22"/>
        </w:rPr>
      </w:pPr>
    </w:p>
    <w:p w14:paraId="23C4EE73" w14:textId="77777777" w:rsidR="008631BD" w:rsidRPr="00601F6B" w:rsidRDefault="00595012" w:rsidP="002E15D9">
      <w:pPr>
        <w:tabs>
          <w:tab w:val="left" w:pos="1942"/>
        </w:tabs>
        <w:spacing w:line="276" w:lineRule="auto"/>
        <w:rPr>
          <w:rFonts w:cs="Arial"/>
          <w:b/>
          <w:sz w:val="22"/>
        </w:rPr>
      </w:pPr>
      <w:r>
        <w:rPr>
          <w:rFonts w:cs="Arial"/>
          <w:b/>
          <w:sz w:val="22"/>
        </w:rPr>
        <w:tab/>
      </w:r>
    </w:p>
    <w:p w14:paraId="54FC7D14" w14:textId="77777777" w:rsidR="00A12E1C" w:rsidRPr="00601F6B" w:rsidRDefault="00A12E1C" w:rsidP="002E15D9">
      <w:pPr>
        <w:spacing w:line="276" w:lineRule="auto"/>
        <w:jc w:val="center"/>
        <w:rPr>
          <w:rFonts w:cs="Arial"/>
          <w:b/>
          <w:sz w:val="22"/>
        </w:rPr>
      </w:pPr>
    </w:p>
    <w:p w14:paraId="75575728" w14:textId="77777777" w:rsidR="00354E21" w:rsidRPr="00C368DC" w:rsidRDefault="00B079A4" w:rsidP="002E15D9">
      <w:pPr>
        <w:spacing w:line="276" w:lineRule="auto"/>
        <w:jc w:val="center"/>
        <w:rPr>
          <w:rFonts w:cs="Arial"/>
          <w:b/>
          <w:szCs w:val="24"/>
        </w:rPr>
      </w:pPr>
      <w:r w:rsidRPr="00C368DC">
        <w:rPr>
          <w:rFonts w:cs="Arial"/>
          <w:b/>
          <w:szCs w:val="24"/>
        </w:rPr>
        <w:t>INDICE</w:t>
      </w:r>
    </w:p>
    <w:p w14:paraId="32B79324" w14:textId="77777777" w:rsidR="00B079A4" w:rsidRPr="00C368DC" w:rsidRDefault="00B079A4" w:rsidP="002E15D9">
      <w:pPr>
        <w:spacing w:line="276" w:lineRule="auto"/>
        <w:rPr>
          <w:rFonts w:cs="Arial"/>
          <w:szCs w:val="24"/>
        </w:rPr>
      </w:pPr>
    </w:p>
    <w:p w14:paraId="47949E6D" w14:textId="4942D821" w:rsidR="009D5593" w:rsidRDefault="00417E68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r w:rsidRPr="00C368DC">
        <w:rPr>
          <w:rStyle w:val="Hipervnculo"/>
          <w:rFonts w:cs="Arial"/>
          <w:noProof/>
          <w:szCs w:val="24"/>
        </w:rPr>
        <w:fldChar w:fldCharType="begin"/>
      </w:r>
      <w:r w:rsidRPr="00C368DC">
        <w:rPr>
          <w:rStyle w:val="Hipervnculo"/>
          <w:rFonts w:cs="Arial"/>
          <w:noProof/>
          <w:szCs w:val="24"/>
        </w:rPr>
        <w:instrText xml:space="preserve"> TOC \o "1-3" \h \z \u </w:instrText>
      </w:r>
      <w:r w:rsidRPr="00C368DC">
        <w:rPr>
          <w:rStyle w:val="Hipervnculo"/>
          <w:rFonts w:cs="Arial"/>
          <w:noProof/>
          <w:szCs w:val="24"/>
        </w:rPr>
        <w:fldChar w:fldCharType="separate"/>
      </w:r>
      <w:hyperlink w:anchor="_Toc20413568" w:history="1">
        <w:r w:rsidR="009D5593" w:rsidRPr="00DD1114">
          <w:rPr>
            <w:rStyle w:val="Hipervnculo"/>
            <w:noProof/>
          </w:rPr>
          <w:t>1.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OBJETIVO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_Toc20413568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2</w:t>
        </w:r>
        <w:r w:rsidR="009D5593">
          <w:rPr>
            <w:noProof/>
            <w:webHidden/>
          </w:rPr>
          <w:fldChar w:fldCharType="end"/>
        </w:r>
      </w:hyperlink>
    </w:p>
    <w:p w14:paraId="2B8E86FA" w14:textId="76D3C1A6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69" w:history="1">
        <w:r w:rsidR="009D5593" w:rsidRPr="00DD1114">
          <w:rPr>
            <w:rStyle w:val="Hipervnculo"/>
            <w:noProof/>
          </w:rPr>
          <w:t>2.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ALCANCE / APLICACIÓN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_Toc20413569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2</w:t>
        </w:r>
        <w:r w:rsidR="009D5593">
          <w:rPr>
            <w:noProof/>
            <w:webHidden/>
          </w:rPr>
          <w:fldChar w:fldCharType="end"/>
        </w:r>
      </w:hyperlink>
    </w:p>
    <w:p w14:paraId="15DCF452" w14:textId="354D13B8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0" w:history="1">
        <w:r w:rsidR="009D5593" w:rsidRPr="00DD1114">
          <w:rPr>
            <w:rStyle w:val="Hipervnculo"/>
            <w:noProof/>
          </w:rPr>
          <w:t>3.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RESPONSABLES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_Toc20413570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2</w:t>
        </w:r>
        <w:r w:rsidR="009D5593">
          <w:rPr>
            <w:noProof/>
            <w:webHidden/>
          </w:rPr>
          <w:fldChar w:fldCharType="end"/>
        </w:r>
      </w:hyperlink>
    </w:p>
    <w:p w14:paraId="5895BCEA" w14:textId="65B41A64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1" w:history="1">
        <w:r w:rsidR="009D5593" w:rsidRPr="00DD1114">
          <w:rPr>
            <w:rStyle w:val="Hipervnculo"/>
            <w:noProof/>
          </w:rPr>
          <w:t>4.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DESCRIPCIÓN DEL PROCEDIMIENTO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_Toc20413571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3</w:t>
        </w:r>
        <w:r w:rsidR="009D5593">
          <w:rPr>
            <w:noProof/>
            <w:webHidden/>
          </w:rPr>
          <w:fldChar w:fldCharType="end"/>
        </w:r>
      </w:hyperlink>
    </w:p>
    <w:p w14:paraId="037D2FA8" w14:textId="51E6D93E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2" w:history="1">
        <w:r w:rsidR="009D5593" w:rsidRPr="00DD1114">
          <w:rPr>
            <w:rStyle w:val="Hipervnculo"/>
            <w:noProof/>
          </w:rPr>
          <w:t>5.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REFERENCIAS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_Toc20413572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4</w:t>
        </w:r>
        <w:r w:rsidR="009D5593">
          <w:rPr>
            <w:noProof/>
            <w:webHidden/>
          </w:rPr>
          <w:fldChar w:fldCharType="end"/>
        </w:r>
      </w:hyperlink>
    </w:p>
    <w:p w14:paraId="749A00EB" w14:textId="61577AE9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3" w:history="1">
        <w:r w:rsidR="009D5593" w:rsidRPr="00DD1114">
          <w:rPr>
            <w:rStyle w:val="Hipervnculo"/>
            <w:noProof/>
          </w:rPr>
          <w:t>6.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DEFINICIONES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_Toc20413573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4</w:t>
        </w:r>
        <w:r w:rsidR="009D5593">
          <w:rPr>
            <w:noProof/>
            <w:webHidden/>
          </w:rPr>
          <w:fldChar w:fldCharType="end"/>
        </w:r>
      </w:hyperlink>
    </w:p>
    <w:p w14:paraId="53221CC0" w14:textId="1BF07D9C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4" w:history="1">
        <w:r w:rsidR="009D5593" w:rsidRPr="00DD1114">
          <w:rPr>
            <w:rStyle w:val="Hipervnculo"/>
            <w:noProof/>
          </w:rPr>
          <w:t>7.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INFORMACIÓN DOCUMENTADA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_Toc20413574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5</w:t>
        </w:r>
        <w:r w:rsidR="009D5593">
          <w:rPr>
            <w:noProof/>
            <w:webHidden/>
          </w:rPr>
          <w:fldChar w:fldCharType="end"/>
        </w:r>
      </w:hyperlink>
    </w:p>
    <w:p w14:paraId="5EB5C272" w14:textId="11B9A70C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5" w:history="1">
        <w:r w:rsidR="009D5593" w:rsidRPr="00DD1114">
          <w:rPr>
            <w:rStyle w:val="Hipervnculo"/>
            <w:noProof/>
          </w:rPr>
          <w:t>8.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ANEXOS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_Toc20413575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5</w:t>
        </w:r>
        <w:r w:rsidR="009D5593">
          <w:rPr>
            <w:noProof/>
            <w:webHidden/>
          </w:rPr>
          <w:fldChar w:fldCharType="end"/>
        </w:r>
      </w:hyperlink>
    </w:p>
    <w:p w14:paraId="7DF1814D" w14:textId="2D1785DC" w:rsidR="009D5593" w:rsidRDefault="00D4212E" w:rsidP="002E15D9">
      <w:pPr>
        <w:pStyle w:val="TDC1"/>
        <w:spacing w:line="276" w:lineRule="auto"/>
        <w:rPr>
          <w:rFonts w:asciiTheme="minorHAnsi" w:eastAsiaTheme="minorEastAsia" w:hAnsiTheme="minorHAnsi" w:cstheme="minorBidi"/>
          <w:noProof/>
          <w:sz w:val="22"/>
          <w:szCs w:val="22"/>
          <w:lang w:eastAsia="es-EC"/>
        </w:rPr>
      </w:pPr>
      <w:hyperlink w:anchor="_Toc20413576" w:history="1">
        <w:r w:rsidR="009D5593" w:rsidRPr="00DD1114">
          <w:rPr>
            <w:rStyle w:val="Hipervnculo"/>
            <w:noProof/>
          </w:rPr>
          <w:t>9.</w:t>
        </w:r>
        <w:r w:rsidR="009D5593">
          <w:rPr>
            <w:rFonts w:asciiTheme="minorHAnsi" w:eastAsiaTheme="minorEastAsia" w:hAnsiTheme="minorHAnsi" w:cstheme="minorBidi"/>
            <w:noProof/>
            <w:sz w:val="22"/>
            <w:szCs w:val="22"/>
            <w:lang w:eastAsia="es-EC"/>
          </w:rPr>
          <w:tab/>
        </w:r>
        <w:r w:rsidR="009D5593" w:rsidRPr="00DD1114">
          <w:rPr>
            <w:rStyle w:val="Hipervnculo"/>
            <w:noProof/>
          </w:rPr>
          <w:t>CONTROL DE CA</w:t>
        </w:r>
        <w:r w:rsidR="009D5593" w:rsidRPr="00DD1114">
          <w:rPr>
            <w:rStyle w:val="Hipervnculo"/>
            <w:noProof/>
          </w:rPr>
          <w:t>M</w:t>
        </w:r>
        <w:r w:rsidR="009D5593" w:rsidRPr="00DD1114">
          <w:rPr>
            <w:rStyle w:val="Hipervnculo"/>
            <w:noProof/>
          </w:rPr>
          <w:t>BIOS</w:t>
        </w:r>
        <w:r w:rsidR="009D5593">
          <w:rPr>
            <w:noProof/>
            <w:webHidden/>
          </w:rPr>
          <w:tab/>
        </w:r>
        <w:r w:rsidR="009D5593">
          <w:rPr>
            <w:noProof/>
            <w:webHidden/>
          </w:rPr>
          <w:fldChar w:fldCharType="begin"/>
        </w:r>
        <w:r w:rsidR="009D5593">
          <w:rPr>
            <w:noProof/>
            <w:webHidden/>
          </w:rPr>
          <w:instrText xml:space="preserve"> PAGEREF _Toc20413576 \h </w:instrText>
        </w:r>
        <w:r w:rsidR="009D5593">
          <w:rPr>
            <w:noProof/>
            <w:webHidden/>
          </w:rPr>
        </w:r>
        <w:r w:rsidR="009D5593">
          <w:rPr>
            <w:noProof/>
            <w:webHidden/>
          </w:rPr>
          <w:fldChar w:fldCharType="separate"/>
        </w:r>
        <w:r w:rsidR="00585744">
          <w:rPr>
            <w:noProof/>
            <w:webHidden/>
          </w:rPr>
          <w:t>5</w:t>
        </w:r>
        <w:r w:rsidR="009D5593">
          <w:rPr>
            <w:noProof/>
            <w:webHidden/>
          </w:rPr>
          <w:fldChar w:fldCharType="end"/>
        </w:r>
      </w:hyperlink>
    </w:p>
    <w:p w14:paraId="34FA6AC6" w14:textId="77777777" w:rsidR="00417E68" w:rsidRPr="00601F6B" w:rsidRDefault="00417E68" w:rsidP="002E15D9">
      <w:pPr>
        <w:pStyle w:val="TDC1"/>
        <w:spacing w:line="276" w:lineRule="auto"/>
        <w:rPr>
          <w:rStyle w:val="Hipervnculo"/>
          <w:rFonts w:cs="Arial"/>
          <w:noProof/>
          <w:sz w:val="22"/>
          <w:szCs w:val="22"/>
        </w:rPr>
      </w:pPr>
      <w:r w:rsidRPr="00C368DC">
        <w:rPr>
          <w:rStyle w:val="Hipervnculo"/>
          <w:rFonts w:cs="Arial"/>
          <w:noProof/>
          <w:szCs w:val="24"/>
        </w:rPr>
        <w:fldChar w:fldCharType="end"/>
      </w:r>
    </w:p>
    <w:p w14:paraId="05DEF4E4" w14:textId="77777777" w:rsidR="00656175" w:rsidRDefault="00656175" w:rsidP="002E15D9">
      <w:pPr>
        <w:spacing w:line="276" w:lineRule="auto"/>
        <w:rPr>
          <w:rFonts w:cs="Arial"/>
        </w:rPr>
      </w:pPr>
    </w:p>
    <w:p w14:paraId="556582D4" w14:textId="77777777" w:rsidR="00656175" w:rsidRDefault="00656175" w:rsidP="002E15D9">
      <w:pPr>
        <w:spacing w:line="276" w:lineRule="auto"/>
        <w:rPr>
          <w:rFonts w:cs="Arial"/>
        </w:rPr>
      </w:pPr>
    </w:p>
    <w:p w14:paraId="3258DB1B" w14:textId="77777777" w:rsidR="00772341" w:rsidRDefault="00772341" w:rsidP="002E15D9">
      <w:pPr>
        <w:spacing w:line="276" w:lineRule="auto"/>
        <w:rPr>
          <w:rFonts w:cs="Arial"/>
        </w:rPr>
      </w:pPr>
    </w:p>
    <w:p w14:paraId="15DA575B" w14:textId="77777777" w:rsidR="006F2B8D" w:rsidRDefault="006F2B8D" w:rsidP="002E15D9">
      <w:pPr>
        <w:spacing w:line="276" w:lineRule="auto"/>
        <w:rPr>
          <w:rFonts w:cs="Arial"/>
        </w:rPr>
      </w:pPr>
    </w:p>
    <w:p w14:paraId="7455E88A" w14:textId="77777777" w:rsidR="002C30BF" w:rsidRDefault="002C30BF" w:rsidP="002E15D9">
      <w:pPr>
        <w:spacing w:line="276" w:lineRule="auto"/>
        <w:rPr>
          <w:rFonts w:cs="Arial"/>
        </w:rPr>
      </w:pPr>
    </w:p>
    <w:p w14:paraId="1EC6F5F6" w14:textId="4614AFAB" w:rsidR="002C30BF" w:rsidRDefault="002C30BF" w:rsidP="002E15D9">
      <w:pPr>
        <w:spacing w:line="276" w:lineRule="auto"/>
        <w:rPr>
          <w:rFonts w:cs="Arial"/>
        </w:rPr>
      </w:pPr>
    </w:p>
    <w:p w14:paraId="22A40266" w14:textId="17A84E79" w:rsidR="00FC1FAD" w:rsidRDefault="00FC1FAD" w:rsidP="002E15D9">
      <w:pPr>
        <w:spacing w:line="276" w:lineRule="auto"/>
        <w:rPr>
          <w:rFonts w:cs="Arial"/>
        </w:rPr>
      </w:pPr>
    </w:p>
    <w:p w14:paraId="2ED74390" w14:textId="7A65720F" w:rsidR="00FC1FAD" w:rsidRDefault="00FC1FAD" w:rsidP="002E15D9">
      <w:pPr>
        <w:spacing w:line="276" w:lineRule="auto"/>
        <w:rPr>
          <w:rFonts w:cs="Arial"/>
        </w:rPr>
      </w:pPr>
    </w:p>
    <w:p w14:paraId="20D5A6E2" w14:textId="77777777" w:rsidR="00FC1FAD" w:rsidRPr="00601F6B" w:rsidRDefault="00FC1FAD" w:rsidP="002E15D9">
      <w:pPr>
        <w:spacing w:line="276" w:lineRule="auto"/>
        <w:rPr>
          <w:rFonts w:cs="Arial"/>
        </w:rPr>
      </w:pPr>
    </w:p>
    <w:tbl>
      <w:tblPr>
        <w:tblStyle w:val="Tablaconcuadrcula"/>
        <w:tblW w:w="9498" w:type="dxa"/>
        <w:tblInd w:w="-147" w:type="dxa"/>
        <w:tblLook w:val="04A0" w:firstRow="1" w:lastRow="0" w:firstColumn="1" w:lastColumn="0" w:noHBand="0" w:noVBand="1"/>
      </w:tblPr>
      <w:tblGrid>
        <w:gridCol w:w="1292"/>
        <w:gridCol w:w="314"/>
        <w:gridCol w:w="5509"/>
        <w:gridCol w:w="2383"/>
      </w:tblGrid>
      <w:tr w:rsidR="00FC1FAD" w:rsidRPr="00935F5C" w14:paraId="02092E11" w14:textId="77777777" w:rsidTr="007D49A8">
        <w:trPr>
          <w:trHeight w:val="537"/>
        </w:trPr>
        <w:tc>
          <w:tcPr>
            <w:tcW w:w="9498" w:type="dxa"/>
            <w:gridSpan w:val="4"/>
            <w:shd w:val="clear" w:color="auto" w:fill="D9E2F3" w:themeFill="accent5" w:themeFillTint="33"/>
            <w:vAlign w:val="center"/>
          </w:tcPr>
          <w:p w14:paraId="2491A239" w14:textId="77777777" w:rsidR="00FC1FAD" w:rsidRPr="0097310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jc w:val="center"/>
              <w:rPr>
                <w:lang w:val="en-US"/>
              </w:rPr>
            </w:pPr>
            <w:r w:rsidRPr="00973109">
              <w:rPr>
                <w:lang w:val="en-US"/>
              </w:rPr>
              <w:t>R E G I S T R O       D E       F I R M A S</w:t>
            </w:r>
          </w:p>
        </w:tc>
      </w:tr>
      <w:tr w:rsidR="00FC1FAD" w:rsidRPr="002E7199" w14:paraId="1EF6F030" w14:textId="77777777" w:rsidTr="007D49A8">
        <w:trPr>
          <w:trHeight w:val="964"/>
        </w:trPr>
        <w:tc>
          <w:tcPr>
            <w:tcW w:w="1292" w:type="dxa"/>
            <w:vAlign w:val="center"/>
          </w:tcPr>
          <w:p w14:paraId="3538EEFC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 w:rsidRPr="002E7199">
              <w:rPr>
                <w:sz w:val="22"/>
              </w:rPr>
              <w:t>Elaborado</w:t>
            </w:r>
          </w:p>
        </w:tc>
        <w:tc>
          <w:tcPr>
            <w:tcW w:w="314" w:type="dxa"/>
            <w:vAlign w:val="center"/>
          </w:tcPr>
          <w:p w14:paraId="643504DA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 w:rsidRPr="002E7199">
              <w:rPr>
                <w:sz w:val="22"/>
              </w:rPr>
              <w:t>:</w:t>
            </w:r>
          </w:p>
        </w:tc>
        <w:tc>
          <w:tcPr>
            <w:tcW w:w="5509" w:type="dxa"/>
            <w:vAlign w:val="center"/>
          </w:tcPr>
          <w:p w14:paraId="1F9AF3E7" w14:textId="77777777" w:rsidR="00235A66" w:rsidRPr="00C978CB" w:rsidRDefault="00235A66" w:rsidP="00235A66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Srta. Doménica González Rojas</w:t>
            </w:r>
          </w:p>
          <w:p w14:paraId="0AC4161E" w14:textId="168BB0E6" w:rsidR="00FC1FAD" w:rsidRPr="00973109" w:rsidRDefault="00235A66" w:rsidP="00235A66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 w:rsidRPr="00C978CB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uxiliar Administrativa de Procesos y Medio Ambiente</w:t>
            </w:r>
          </w:p>
        </w:tc>
        <w:tc>
          <w:tcPr>
            <w:tcW w:w="2383" w:type="dxa"/>
            <w:vAlign w:val="center"/>
          </w:tcPr>
          <w:p w14:paraId="1F9129A2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</w:p>
        </w:tc>
      </w:tr>
      <w:tr w:rsidR="00FC1FAD" w:rsidRPr="002E7199" w14:paraId="29B4F6A3" w14:textId="77777777" w:rsidTr="007D49A8">
        <w:trPr>
          <w:trHeight w:val="964"/>
        </w:trPr>
        <w:tc>
          <w:tcPr>
            <w:tcW w:w="1292" w:type="dxa"/>
            <w:vMerge w:val="restart"/>
            <w:vAlign w:val="center"/>
          </w:tcPr>
          <w:p w14:paraId="02692E18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 w:rsidRPr="002E7199">
              <w:rPr>
                <w:sz w:val="22"/>
              </w:rPr>
              <w:t>Revisado</w:t>
            </w:r>
          </w:p>
        </w:tc>
        <w:tc>
          <w:tcPr>
            <w:tcW w:w="314" w:type="dxa"/>
            <w:vMerge w:val="restart"/>
            <w:vAlign w:val="center"/>
          </w:tcPr>
          <w:p w14:paraId="1819FB3B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>
              <w:rPr>
                <w:sz w:val="22"/>
              </w:rPr>
              <w:t>:</w:t>
            </w:r>
          </w:p>
        </w:tc>
        <w:tc>
          <w:tcPr>
            <w:tcW w:w="5509" w:type="dxa"/>
            <w:vAlign w:val="center"/>
          </w:tcPr>
          <w:p w14:paraId="37C7B5DE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ind w:left="360" w:hanging="360"/>
              <w:rPr>
                <w:b w:val="0"/>
                <w:sz w:val="22"/>
              </w:rPr>
            </w:pPr>
            <w:r w:rsidRPr="002E7199">
              <w:rPr>
                <w:b w:val="0"/>
                <w:sz w:val="22"/>
              </w:rPr>
              <w:t>Ing. Federico Avilés Muñoz</w:t>
            </w:r>
          </w:p>
          <w:p w14:paraId="0398CF4F" w14:textId="77777777" w:rsidR="00FC1FAD" w:rsidRPr="008B20F6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 w:rsidRPr="00973109">
              <w:rPr>
                <w:sz w:val="22"/>
              </w:rPr>
              <w:t>Director de Procesos y Medio Ambiente</w:t>
            </w:r>
          </w:p>
        </w:tc>
        <w:tc>
          <w:tcPr>
            <w:tcW w:w="2383" w:type="dxa"/>
            <w:vAlign w:val="center"/>
          </w:tcPr>
          <w:p w14:paraId="1855AC05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</w:p>
        </w:tc>
      </w:tr>
      <w:tr w:rsidR="00FC1FAD" w:rsidRPr="002E7199" w14:paraId="74D3E5B4" w14:textId="77777777" w:rsidTr="007D49A8">
        <w:trPr>
          <w:trHeight w:val="964"/>
        </w:trPr>
        <w:tc>
          <w:tcPr>
            <w:tcW w:w="1292" w:type="dxa"/>
            <w:vMerge/>
            <w:vAlign w:val="center"/>
          </w:tcPr>
          <w:p w14:paraId="1E66953F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</w:p>
        </w:tc>
        <w:tc>
          <w:tcPr>
            <w:tcW w:w="314" w:type="dxa"/>
            <w:vMerge/>
            <w:vAlign w:val="center"/>
          </w:tcPr>
          <w:p w14:paraId="6078570B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</w:p>
        </w:tc>
        <w:tc>
          <w:tcPr>
            <w:tcW w:w="5509" w:type="dxa"/>
            <w:vAlign w:val="center"/>
          </w:tcPr>
          <w:p w14:paraId="03B033F1" w14:textId="77777777" w:rsidR="00FC1FAD" w:rsidRPr="00347BB5" w:rsidRDefault="00FC1FAD" w:rsidP="002E15D9">
            <w:pPr>
              <w:spacing w:line="276" w:lineRule="auto"/>
              <w:rPr>
                <w:rFonts w:cs="Arial"/>
                <w:bCs/>
                <w:sz w:val="22"/>
                <w:szCs w:val="22"/>
              </w:rPr>
            </w:pPr>
            <w:r w:rsidRPr="00347BB5">
              <w:rPr>
                <w:rFonts w:cs="Arial"/>
                <w:bCs/>
                <w:sz w:val="22"/>
                <w:szCs w:val="22"/>
              </w:rPr>
              <w:t>Ing. Héctor Neira Rivera</w:t>
            </w:r>
          </w:p>
          <w:p w14:paraId="19C54A18" w14:textId="77777777" w:rsidR="00FC1FAD" w:rsidRPr="001B5BB7" w:rsidRDefault="00FC1FAD" w:rsidP="002E15D9">
            <w:pPr>
              <w:spacing w:line="276" w:lineRule="auto"/>
              <w:jc w:val="left"/>
              <w:rPr>
                <w:rFonts w:cs="Arial"/>
                <w:b/>
                <w:bCs/>
                <w:sz w:val="22"/>
                <w:szCs w:val="22"/>
              </w:rPr>
            </w:pPr>
            <w:r w:rsidRPr="001B5BB7">
              <w:rPr>
                <w:rFonts w:cs="Arial"/>
                <w:b/>
                <w:bCs/>
                <w:sz w:val="22"/>
                <w:szCs w:val="22"/>
              </w:rPr>
              <w:t>D</w:t>
            </w:r>
            <w:r>
              <w:rPr>
                <w:rFonts w:cs="Arial"/>
                <w:b/>
                <w:bCs/>
                <w:sz w:val="22"/>
                <w:szCs w:val="22"/>
              </w:rPr>
              <w:t>irector de Sistemas</w:t>
            </w:r>
          </w:p>
        </w:tc>
        <w:tc>
          <w:tcPr>
            <w:tcW w:w="2383" w:type="dxa"/>
            <w:vAlign w:val="center"/>
          </w:tcPr>
          <w:p w14:paraId="40B82E45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</w:p>
        </w:tc>
      </w:tr>
      <w:tr w:rsidR="00FC1FAD" w:rsidRPr="002E7199" w14:paraId="48A1947C" w14:textId="77777777" w:rsidTr="007D49A8">
        <w:trPr>
          <w:trHeight w:val="964"/>
        </w:trPr>
        <w:tc>
          <w:tcPr>
            <w:tcW w:w="1292" w:type="dxa"/>
            <w:vAlign w:val="center"/>
          </w:tcPr>
          <w:p w14:paraId="00202607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 w:rsidRPr="002E7199">
              <w:rPr>
                <w:sz w:val="22"/>
              </w:rPr>
              <w:t>Aprobado</w:t>
            </w:r>
          </w:p>
        </w:tc>
        <w:tc>
          <w:tcPr>
            <w:tcW w:w="314" w:type="dxa"/>
            <w:vAlign w:val="center"/>
          </w:tcPr>
          <w:p w14:paraId="6C5F82ED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  <w:r>
              <w:rPr>
                <w:sz w:val="22"/>
              </w:rPr>
              <w:t>:</w:t>
            </w:r>
          </w:p>
        </w:tc>
        <w:tc>
          <w:tcPr>
            <w:tcW w:w="5509" w:type="dxa"/>
            <w:vAlign w:val="center"/>
          </w:tcPr>
          <w:p w14:paraId="272EBAA2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ind w:left="360" w:hanging="360"/>
              <w:rPr>
                <w:b w:val="0"/>
                <w:sz w:val="22"/>
              </w:rPr>
            </w:pPr>
            <w:r w:rsidRPr="002E7199">
              <w:rPr>
                <w:b w:val="0"/>
                <w:sz w:val="22"/>
              </w:rPr>
              <w:t>Abg. Jorge Pinto Aveiga</w:t>
            </w:r>
          </w:p>
          <w:p w14:paraId="46BA965E" w14:textId="77777777" w:rsidR="00FC1FAD" w:rsidRPr="0097310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ind w:left="360" w:hanging="360"/>
              <w:rPr>
                <w:sz w:val="22"/>
              </w:rPr>
            </w:pPr>
            <w:r w:rsidRPr="00973109">
              <w:rPr>
                <w:sz w:val="22"/>
              </w:rPr>
              <w:t>Sub-Gerente General</w:t>
            </w:r>
          </w:p>
          <w:p w14:paraId="7F2772DB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b w:val="0"/>
                <w:sz w:val="22"/>
              </w:rPr>
            </w:pPr>
            <w:r w:rsidRPr="00973109">
              <w:rPr>
                <w:sz w:val="22"/>
              </w:rPr>
              <w:t>(Delegado del Gerente General)</w:t>
            </w:r>
          </w:p>
        </w:tc>
        <w:tc>
          <w:tcPr>
            <w:tcW w:w="2383" w:type="dxa"/>
            <w:vAlign w:val="center"/>
          </w:tcPr>
          <w:p w14:paraId="276E2C2D" w14:textId="77777777" w:rsidR="00FC1FAD" w:rsidRPr="002E7199" w:rsidRDefault="00FC1FAD" w:rsidP="002E15D9">
            <w:pPr>
              <w:pStyle w:val="Tabla"/>
              <w:numPr>
                <w:ilvl w:val="0"/>
                <w:numId w:val="0"/>
              </w:numPr>
              <w:spacing w:line="276" w:lineRule="auto"/>
              <w:rPr>
                <w:sz w:val="22"/>
              </w:rPr>
            </w:pPr>
          </w:p>
        </w:tc>
      </w:tr>
    </w:tbl>
    <w:p w14:paraId="15BFB58E" w14:textId="3D4CCC83" w:rsidR="00FC1FAD" w:rsidRDefault="00FC1FAD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  <w:bookmarkStart w:id="0" w:name="_Toc20413568"/>
      <w:r>
        <w:br w:type="page"/>
      </w:r>
    </w:p>
    <w:p w14:paraId="464E8A64" w14:textId="77777777" w:rsidR="00482DD9" w:rsidRPr="00FC1FAD" w:rsidRDefault="00482DD9" w:rsidP="002E15D9">
      <w:pPr>
        <w:pStyle w:val="Tabla"/>
        <w:numPr>
          <w:ilvl w:val="0"/>
          <w:numId w:val="0"/>
        </w:numPr>
        <w:spacing w:line="276" w:lineRule="auto"/>
        <w:ind w:left="360"/>
        <w:rPr>
          <w:sz w:val="12"/>
          <w:szCs w:val="12"/>
        </w:rPr>
      </w:pPr>
    </w:p>
    <w:p w14:paraId="76A4C799" w14:textId="77777777" w:rsidR="00B079A4" w:rsidRPr="00FC1FAD" w:rsidRDefault="002A2F58" w:rsidP="002E15D9">
      <w:pPr>
        <w:pStyle w:val="Tabla"/>
        <w:spacing w:line="276" w:lineRule="auto"/>
        <w:outlineLvl w:val="0"/>
      </w:pPr>
      <w:r w:rsidRPr="00FC1FAD">
        <w:t>OBJETIVO</w:t>
      </w:r>
      <w:bookmarkEnd w:id="0"/>
    </w:p>
    <w:p w14:paraId="2A8A2F92" w14:textId="77777777" w:rsidR="00B079A4" w:rsidRPr="00FC1FAD" w:rsidRDefault="00B079A4" w:rsidP="002E15D9">
      <w:pPr>
        <w:pStyle w:val="Tabla"/>
        <w:numPr>
          <w:ilvl w:val="0"/>
          <w:numId w:val="0"/>
        </w:numPr>
        <w:spacing w:line="276" w:lineRule="auto"/>
        <w:ind w:left="360"/>
        <w:rPr>
          <w:sz w:val="12"/>
          <w:szCs w:val="12"/>
        </w:rPr>
      </w:pPr>
    </w:p>
    <w:p w14:paraId="124FB89A" w14:textId="2DDD3EE0" w:rsidR="001B09FF" w:rsidRPr="00FC1FAD" w:rsidRDefault="00A80CB9" w:rsidP="002E15D9">
      <w:pPr>
        <w:pStyle w:val="Tabla2"/>
        <w:spacing w:line="276" w:lineRule="auto"/>
        <w:ind w:left="709" w:hanging="567"/>
      </w:pPr>
      <w:r w:rsidRPr="00FC1FAD">
        <w:rPr>
          <w:b w:val="0"/>
        </w:rPr>
        <w:t>Atender las nuevas necesidades de sistemas de información</w:t>
      </w:r>
      <w:r w:rsidR="00152333" w:rsidRPr="00FC1FAD">
        <w:rPr>
          <w:b w:val="0"/>
        </w:rPr>
        <w:t xml:space="preserve"> o de nuevas funcionalidades en sistemas de información existentes.</w:t>
      </w:r>
    </w:p>
    <w:p w14:paraId="1769A724" w14:textId="77777777" w:rsidR="00772341" w:rsidRPr="00FC1FAD" w:rsidRDefault="00772341" w:rsidP="002E15D9">
      <w:pPr>
        <w:spacing w:line="276" w:lineRule="auto"/>
        <w:rPr>
          <w:rFonts w:cs="Arial"/>
          <w:szCs w:val="24"/>
        </w:rPr>
      </w:pPr>
    </w:p>
    <w:p w14:paraId="4B3DD696" w14:textId="3559411B" w:rsidR="006320DB" w:rsidRPr="00FC1FAD" w:rsidRDefault="006320DB" w:rsidP="002E15D9">
      <w:pPr>
        <w:spacing w:line="276" w:lineRule="auto"/>
        <w:rPr>
          <w:rFonts w:cs="Arial"/>
          <w:szCs w:val="24"/>
        </w:rPr>
      </w:pPr>
    </w:p>
    <w:p w14:paraId="1E5E0F69" w14:textId="77777777" w:rsidR="006320DB" w:rsidRPr="00FC1FAD" w:rsidRDefault="006320DB" w:rsidP="002E15D9">
      <w:pPr>
        <w:spacing w:line="276" w:lineRule="auto"/>
        <w:rPr>
          <w:rFonts w:cs="Arial"/>
          <w:szCs w:val="24"/>
        </w:rPr>
      </w:pPr>
    </w:p>
    <w:p w14:paraId="1981FD99" w14:textId="77777777" w:rsidR="0008052D" w:rsidRPr="00FC1FAD" w:rsidRDefault="0008052D" w:rsidP="002E15D9">
      <w:pPr>
        <w:spacing w:line="276" w:lineRule="auto"/>
        <w:rPr>
          <w:rFonts w:cs="Arial"/>
          <w:szCs w:val="24"/>
        </w:rPr>
      </w:pPr>
    </w:p>
    <w:p w14:paraId="2AEA90E1" w14:textId="77777777" w:rsidR="002A2F58" w:rsidRPr="00FC1FAD" w:rsidRDefault="002A2F58" w:rsidP="002E15D9">
      <w:pPr>
        <w:pStyle w:val="Tabla"/>
        <w:spacing w:line="276" w:lineRule="auto"/>
        <w:outlineLvl w:val="0"/>
      </w:pPr>
      <w:bookmarkStart w:id="1" w:name="_Toc20413569"/>
      <w:r w:rsidRPr="00FC1FAD">
        <w:t>ALCANCE</w:t>
      </w:r>
      <w:r w:rsidR="0013259E" w:rsidRPr="00FC1FAD">
        <w:t xml:space="preserve"> / APLICACIÓN</w:t>
      </w:r>
      <w:r w:rsidRPr="00FC1FAD">
        <w:t>:</w:t>
      </w:r>
      <w:bookmarkEnd w:id="1"/>
    </w:p>
    <w:p w14:paraId="03C4C75B" w14:textId="77777777" w:rsidR="002A2F58" w:rsidRPr="00FC1FAD" w:rsidRDefault="002A2F58" w:rsidP="002E15D9">
      <w:pPr>
        <w:spacing w:line="276" w:lineRule="auto"/>
        <w:rPr>
          <w:rFonts w:cs="Arial"/>
          <w:sz w:val="12"/>
          <w:szCs w:val="12"/>
        </w:rPr>
      </w:pPr>
    </w:p>
    <w:p w14:paraId="2F20A9B4" w14:textId="119B34AF" w:rsidR="00751F91" w:rsidRPr="00FC1FAD" w:rsidRDefault="00E052E0" w:rsidP="002E15D9">
      <w:pPr>
        <w:spacing w:line="276" w:lineRule="auto"/>
        <w:rPr>
          <w:rFonts w:cs="Arial"/>
          <w:szCs w:val="24"/>
        </w:rPr>
      </w:pPr>
      <w:r w:rsidRPr="00FC1FAD">
        <w:rPr>
          <w:rFonts w:cs="Arial"/>
          <w:szCs w:val="24"/>
        </w:rPr>
        <w:t>Identificación o recepción de necesidad</w:t>
      </w:r>
      <w:r w:rsidR="00C54CBA" w:rsidRPr="00FC1FAD">
        <w:rPr>
          <w:rFonts w:cs="Arial"/>
          <w:szCs w:val="24"/>
        </w:rPr>
        <w:t>,</w:t>
      </w:r>
      <w:r w:rsidRPr="00FC1FAD">
        <w:rPr>
          <w:rFonts w:cs="Arial"/>
          <w:szCs w:val="24"/>
        </w:rPr>
        <w:t xml:space="preserve"> detallar</w:t>
      </w:r>
      <w:r w:rsidR="0051369D" w:rsidRPr="00FC1FAD">
        <w:rPr>
          <w:rFonts w:cs="Arial"/>
          <w:szCs w:val="24"/>
        </w:rPr>
        <w:t xml:space="preserve"> </w:t>
      </w:r>
      <w:r w:rsidRPr="00FC1FAD">
        <w:rPr>
          <w:rFonts w:cs="Arial"/>
          <w:szCs w:val="24"/>
        </w:rPr>
        <w:t>requerimiento, análisis y revisión del requerimiento</w:t>
      </w:r>
      <w:r w:rsidR="0051369D" w:rsidRPr="00FC1FAD">
        <w:rPr>
          <w:rFonts w:cs="Arial"/>
          <w:szCs w:val="24"/>
        </w:rPr>
        <w:t xml:space="preserve"> de un</w:t>
      </w:r>
      <w:r w:rsidRPr="00FC1FAD">
        <w:rPr>
          <w:rFonts w:cs="Arial"/>
          <w:szCs w:val="24"/>
        </w:rPr>
        <w:t xml:space="preserve"> nuevo sistema de información o de nuevas funcionalidades en sistema</w:t>
      </w:r>
      <w:r w:rsidR="00152333" w:rsidRPr="00FC1FAD">
        <w:rPr>
          <w:rFonts w:cs="Arial"/>
          <w:szCs w:val="24"/>
        </w:rPr>
        <w:t>s</w:t>
      </w:r>
      <w:r w:rsidRPr="00FC1FAD">
        <w:rPr>
          <w:rFonts w:cs="Arial"/>
          <w:szCs w:val="24"/>
        </w:rPr>
        <w:t xml:space="preserve"> de</w:t>
      </w:r>
      <w:r w:rsidR="0051369D" w:rsidRPr="00FC1FAD">
        <w:rPr>
          <w:rFonts w:cs="Arial"/>
          <w:szCs w:val="24"/>
        </w:rPr>
        <w:t xml:space="preserve"> </w:t>
      </w:r>
      <w:r w:rsidRPr="00FC1FAD">
        <w:rPr>
          <w:rFonts w:cs="Arial"/>
          <w:szCs w:val="24"/>
        </w:rPr>
        <w:t>información existente en producción</w:t>
      </w:r>
      <w:r w:rsidR="0051369D" w:rsidRPr="00FC1FAD">
        <w:rPr>
          <w:rFonts w:cs="Arial"/>
          <w:szCs w:val="24"/>
        </w:rPr>
        <w:t>.</w:t>
      </w:r>
    </w:p>
    <w:p w14:paraId="131B2859" w14:textId="77777777" w:rsidR="0036762A" w:rsidRPr="00FC1FAD" w:rsidRDefault="0036762A" w:rsidP="002E15D9">
      <w:pPr>
        <w:spacing w:line="276" w:lineRule="auto"/>
        <w:rPr>
          <w:rFonts w:cs="Arial"/>
          <w:szCs w:val="24"/>
        </w:rPr>
      </w:pPr>
    </w:p>
    <w:p w14:paraId="13E79C87" w14:textId="77777777" w:rsidR="0036762A" w:rsidRPr="00FC1FAD" w:rsidRDefault="0036762A" w:rsidP="002E15D9">
      <w:pPr>
        <w:spacing w:line="276" w:lineRule="auto"/>
        <w:rPr>
          <w:rFonts w:cs="Arial"/>
          <w:szCs w:val="24"/>
        </w:rPr>
      </w:pPr>
    </w:p>
    <w:p w14:paraId="376C9161" w14:textId="77777777" w:rsidR="00772341" w:rsidRPr="00FC1FAD" w:rsidRDefault="00772341" w:rsidP="002E15D9">
      <w:pPr>
        <w:spacing w:line="276" w:lineRule="auto"/>
        <w:rPr>
          <w:rFonts w:cs="Arial"/>
          <w:szCs w:val="24"/>
        </w:rPr>
      </w:pPr>
    </w:p>
    <w:p w14:paraId="5B1201C4" w14:textId="77777777" w:rsidR="00772341" w:rsidRPr="00FC1FAD" w:rsidRDefault="00772341" w:rsidP="002E15D9">
      <w:pPr>
        <w:spacing w:line="276" w:lineRule="auto"/>
        <w:rPr>
          <w:rFonts w:cs="Arial"/>
          <w:szCs w:val="24"/>
        </w:rPr>
      </w:pPr>
    </w:p>
    <w:p w14:paraId="5CDA99A3" w14:textId="77777777" w:rsidR="00E255F2" w:rsidRPr="00FC1FAD" w:rsidRDefault="002A2F58" w:rsidP="002E15D9">
      <w:pPr>
        <w:pStyle w:val="Tabla"/>
        <w:spacing w:line="276" w:lineRule="auto"/>
        <w:outlineLvl w:val="0"/>
      </w:pPr>
      <w:bookmarkStart w:id="2" w:name="_Toc20413570"/>
      <w:r w:rsidRPr="00FC1FAD">
        <w:t>RESPONSABLES:</w:t>
      </w:r>
      <w:bookmarkEnd w:id="2"/>
    </w:p>
    <w:p w14:paraId="4944EF76" w14:textId="77777777" w:rsidR="00E255F2" w:rsidRPr="00FC1FAD" w:rsidRDefault="00E255F2" w:rsidP="002E15D9">
      <w:pPr>
        <w:tabs>
          <w:tab w:val="clear" w:pos="7560"/>
        </w:tabs>
        <w:spacing w:line="276" w:lineRule="auto"/>
        <w:ind w:left="360"/>
        <w:rPr>
          <w:rFonts w:cs="Arial"/>
          <w:b/>
          <w:sz w:val="12"/>
          <w:szCs w:val="12"/>
        </w:rPr>
      </w:pPr>
    </w:p>
    <w:p w14:paraId="74A35542" w14:textId="716AD5F4" w:rsidR="00E255F2" w:rsidRPr="00FC1FAD" w:rsidRDefault="00DE2471" w:rsidP="002E15D9">
      <w:pPr>
        <w:pStyle w:val="Tabla2"/>
        <w:spacing w:line="276" w:lineRule="auto"/>
        <w:ind w:left="1276" w:hanging="916"/>
      </w:pPr>
      <w:r w:rsidRPr="00FC1FAD">
        <w:t>Director de Sistemas</w:t>
      </w:r>
    </w:p>
    <w:p w14:paraId="390ACB8C" w14:textId="20AA3C84" w:rsidR="005E2362" w:rsidRPr="00FC1FAD" w:rsidRDefault="00D97727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Seleccionar el líder del proyecto</w:t>
      </w:r>
      <w:r w:rsidR="005E2362" w:rsidRPr="00FC1FAD">
        <w:rPr>
          <w:rFonts w:cs="Arial"/>
          <w:szCs w:val="24"/>
        </w:rPr>
        <w:t>.</w:t>
      </w:r>
    </w:p>
    <w:p w14:paraId="24AF0504" w14:textId="549CC9B2" w:rsidR="00011194" w:rsidRPr="00FC1FAD" w:rsidRDefault="00011194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A</w:t>
      </w:r>
      <w:r w:rsidR="00032C78" w:rsidRPr="00FC1FAD">
        <w:rPr>
          <w:rFonts w:cs="Arial"/>
          <w:szCs w:val="24"/>
        </w:rPr>
        <w:t>sumir</w:t>
      </w:r>
      <w:r w:rsidRPr="00FC1FAD">
        <w:rPr>
          <w:rFonts w:cs="Arial"/>
          <w:szCs w:val="24"/>
        </w:rPr>
        <w:t xml:space="preserve"> como nuevo desarrollo, en caso de ser una implementación interna.</w:t>
      </w:r>
    </w:p>
    <w:p w14:paraId="3DE05B23" w14:textId="520FFC3C" w:rsidR="00032C78" w:rsidRPr="00FC1FAD" w:rsidRDefault="00011194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P</w:t>
      </w:r>
      <w:r w:rsidR="00032C78" w:rsidRPr="00FC1FAD">
        <w:rPr>
          <w:rFonts w:cs="Arial"/>
          <w:szCs w:val="24"/>
        </w:rPr>
        <w:t>lanificar la solución tecnológica.</w:t>
      </w:r>
    </w:p>
    <w:p w14:paraId="031ADCDD" w14:textId="598DCF17" w:rsidR="00502A9A" w:rsidRPr="00FC1FAD" w:rsidRDefault="00011194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I</w:t>
      </w:r>
      <w:r w:rsidR="00502A9A" w:rsidRPr="00FC1FAD">
        <w:rPr>
          <w:rFonts w:cs="Arial"/>
          <w:szCs w:val="24"/>
        </w:rPr>
        <w:t>niciar</w:t>
      </w:r>
      <w:r w:rsidR="009F6FEF" w:rsidRPr="00FC1FAD">
        <w:rPr>
          <w:rFonts w:cs="Arial"/>
          <w:szCs w:val="24"/>
        </w:rPr>
        <w:t xml:space="preserve"> proceso de contratación y aplicar el</w:t>
      </w:r>
      <w:r w:rsidR="00502A9A" w:rsidRPr="00FC1FAD">
        <w:rPr>
          <w:rFonts w:cs="Arial"/>
          <w:szCs w:val="24"/>
        </w:rPr>
        <w:t xml:space="preserve"> </w:t>
      </w:r>
      <w:r w:rsidRPr="00FC1FAD">
        <w:rPr>
          <w:rFonts w:cs="Arial"/>
          <w:szCs w:val="24"/>
        </w:rPr>
        <w:t>Procedimiento de validación de cumplimiento de resoluciones del SERCOP (P.4B2.02), en caso de requerir un proveedor</w:t>
      </w:r>
      <w:r w:rsidR="009F6FEF" w:rsidRPr="00FC1FAD">
        <w:rPr>
          <w:rFonts w:cs="Arial"/>
          <w:szCs w:val="24"/>
        </w:rPr>
        <w:t>.</w:t>
      </w:r>
    </w:p>
    <w:p w14:paraId="6E2F9C63" w14:textId="77777777" w:rsidR="00B37944" w:rsidRPr="00FC1FAD" w:rsidRDefault="00B37944" w:rsidP="002E15D9">
      <w:pPr>
        <w:tabs>
          <w:tab w:val="clear" w:pos="7560"/>
        </w:tabs>
        <w:spacing w:line="276" w:lineRule="auto"/>
        <w:ind w:left="1276"/>
        <w:rPr>
          <w:rFonts w:cs="Arial"/>
          <w:szCs w:val="24"/>
        </w:rPr>
      </w:pPr>
    </w:p>
    <w:p w14:paraId="338F7CB3" w14:textId="62A2A296" w:rsidR="0008052D" w:rsidRPr="00FC1FAD" w:rsidRDefault="00DE2471" w:rsidP="002E15D9">
      <w:pPr>
        <w:pStyle w:val="Tabla2"/>
        <w:spacing w:line="276" w:lineRule="auto"/>
        <w:ind w:left="1276" w:hanging="916"/>
      </w:pPr>
      <w:r w:rsidRPr="00FC1FAD">
        <w:t>Director del área requirente</w:t>
      </w:r>
    </w:p>
    <w:p w14:paraId="22AFA6E3" w14:textId="7CB04F17" w:rsidR="00EF539E" w:rsidRPr="00FC1FAD" w:rsidRDefault="00823E63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Realizar el requerimiento de un sistema nuevo o nuevas funcionalidades a un sistema existente.</w:t>
      </w:r>
    </w:p>
    <w:p w14:paraId="12D71E25" w14:textId="1277B09D" w:rsidR="009F6FEF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Designar el/los funcionarios que participarán en el levantamiento de información.</w:t>
      </w:r>
    </w:p>
    <w:p w14:paraId="47A20D5C" w14:textId="77777777" w:rsidR="0008052D" w:rsidRPr="00FC1FAD" w:rsidRDefault="0008052D" w:rsidP="002E15D9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2EE7536C" w14:textId="6D71F7C4" w:rsidR="00F335FC" w:rsidRPr="00FC1FAD" w:rsidRDefault="00D21946" w:rsidP="002E15D9">
      <w:pPr>
        <w:pStyle w:val="Tabla2"/>
        <w:spacing w:line="276" w:lineRule="auto"/>
        <w:ind w:left="1276" w:hanging="916"/>
      </w:pPr>
      <w:r w:rsidRPr="00FC1FAD">
        <w:t>Jefe de Sistemas</w:t>
      </w:r>
    </w:p>
    <w:p w14:paraId="6E6CE2A0" w14:textId="77777777" w:rsidR="00792959" w:rsidRPr="00FC1FAD" w:rsidRDefault="00D97727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Seleccionar el líder del proyecto</w:t>
      </w:r>
      <w:r w:rsidR="00F335FC" w:rsidRPr="00FC1FAD">
        <w:rPr>
          <w:rFonts w:cs="Arial"/>
          <w:szCs w:val="24"/>
        </w:rPr>
        <w:t>.</w:t>
      </w:r>
    </w:p>
    <w:p w14:paraId="42335DD0" w14:textId="77777777" w:rsidR="009F6FEF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Asumir como nuevo desarrollo, en caso de ser una implementación interna.</w:t>
      </w:r>
    </w:p>
    <w:p w14:paraId="47A2D705" w14:textId="77777777" w:rsidR="009F6FEF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Planificar la solución tecnológica.</w:t>
      </w:r>
    </w:p>
    <w:p w14:paraId="4D1FA838" w14:textId="77777777" w:rsidR="009F6FEF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Iniciar proceso de contratación y aplicar el Procedimiento de validación de cumplimiento de resoluciones del SERCOP (P.4B2.02), en caso de requerir un proveedor.</w:t>
      </w:r>
    </w:p>
    <w:p w14:paraId="4D7B6964" w14:textId="77777777" w:rsidR="00DE2471" w:rsidRPr="00FC1FAD" w:rsidRDefault="00DE2471" w:rsidP="002E15D9">
      <w:pPr>
        <w:tabs>
          <w:tab w:val="clear" w:pos="7560"/>
        </w:tabs>
        <w:spacing w:line="276" w:lineRule="auto"/>
        <w:ind w:left="1276"/>
        <w:rPr>
          <w:rFonts w:cs="Arial"/>
          <w:szCs w:val="24"/>
        </w:rPr>
      </w:pPr>
    </w:p>
    <w:p w14:paraId="201AF57C" w14:textId="78D445E2" w:rsidR="00DE2471" w:rsidRPr="00FC1FAD" w:rsidRDefault="00D21946" w:rsidP="002E15D9">
      <w:pPr>
        <w:pStyle w:val="Tabla2"/>
        <w:spacing w:line="276" w:lineRule="auto"/>
        <w:ind w:left="1276" w:hanging="916"/>
      </w:pPr>
      <w:r w:rsidRPr="00FC1FAD">
        <w:t xml:space="preserve">Analista de </w:t>
      </w:r>
      <w:r w:rsidR="00B7141B">
        <w:t>Desarrollo</w:t>
      </w:r>
    </w:p>
    <w:p w14:paraId="45485B21" w14:textId="03A9AC4D" w:rsidR="00DE2471" w:rsidRPr="00FC1FAD" w:rsidRDefault="00D97727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Seleccionar el líder del proyecto</w:t>
      </w:r>
      <w:r w:rsidR="00DE2471" w:rsidRPr="00FC1FAD">
        <w:rPr>
          <w:rFonts w:cs="Arial"/>
          <w:szCs w:val="24"/>
        </w:rPr>
        <w:t>.</w:t>
      </w:r>
    </w:p>
    <w:p w14:paraId="3BDCC915" w14:textId="1286FADF" w:rsidR="00DE2471" w:rsidRPr="00FC1FAD" w:rsidRDefault="00DE2471" w:rsidP="002E15D9">
      <w:pPr>
        <w:tabs>
          <w:tab w:val="clear" w:pos="7560"/>
        </w:tabs>
        <w:spacing w:line="276" w:lineRule="auto"/>
        <w:ind w:left="1276"/>
        <w:rPr>
          <w:rFonts w:cs="Arial"/>
          <w:sz w:val="12"/>
          <w:szCs w:val="12"/>
        </w:rPr>
      </w:pPr>
    </w:p>
    <w:p w14:paraId="0C39D914" w14:textId="471AB9BE" w:rsidR="00DE2471" w:rsidRPr="00FC1FAD" w:rsidRDefault="00D21946" w:rsidP="002E15D9">
      <w:pPr>
        <w:pStyle w:val="Tabla2"/>
        <w:spacing w:line="276" w:lineRule="auto"/>
        <w:ind w:left="1276" w:hanging="916"/>
      </w:pPr>
      <w:r w:rsidRPr="00FC1FAD">
        <w:lastRenderedPageBreak/>
        <w:t>Líder de Proyecto</w:t>
      </w:r>
      <w:r w:rsidR="00221736" w:rsidRPr="00FC1FAD">
        <w:t xml:space="preserve"> (*)</w:t>
      </w:r>
    </w:p>
    <w:p w14:paraId="459AB8CC" w14:textId="77777777" w:rsidR="00792959" w:rsidRPr="00FC1FAD" w:rsidRDefault="00A86693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Realiza</w:t>
      </w:r>
      <w:r w:rsidR="003A1F46" w:rsidRPr="00FC1FAD">
        <w:rPr>
          <w:rFonts w:cs="Arial"/>
          <w:szCs w:val="24"/>
        </w:rPr>
        <w:t xml:space="preserve">r en </w:t>
      </w:r>
      <w:r w:rsidRPr="00FC1FAD">
        <w:rPr>
          <w:rFonts w:cs="Arial"/>
          <w:szCs w:val="24"/>
        </w:rPr>
        <w:t>conjunto con los responsables designados por el Director del área requirente el levantamiento de información</w:t>
      </w:r>
      <w:r w:rsidR="00DE2471" w:rsidRPr="00FC1FAD">
        <w:rPr>
          <w:rFonts w:cs="Arial"/>
          <w:szCs w:val="24"/>
        </w:rPr>
        <w:t>.</w:t>
      </w:r>
    </w:p>
    <w:p w14:paraId="6745350F" w14:textId="77777777" w:rsidR="009F6FEF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Asumir como nuevo desarrollo, en caso de ser una implementación interna.</w:t>
      </w:r>
    </w:p>
    <w:p w14:paraId="31A6893D" w14:textId="77777777" w:rsidR="009F6FEF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Planificar la solución tecnológica.</w:t>
      </w:r>
    </w:p>
    <w:p w14:paraId="459FB4C0" w14:textId="77777777" w:rsidR="009F6FEF" w:rsidRPr="00FC1FAD" w:rsidRDefault="00E22482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Eval</w:t>
      </w:r>
      <w:r w:rsidR="00A3337C" w:rsidRPr="00FC1FAD">
        <w:rPr>
          <w:rFonts w:cs="Arial"/>
          <w:szCs w:val="24"/>
        </w:rPr>
        <w:t>u</w:t>
      </w:r>
      <w:r w:rsidRPr="00FC1FAD">
        <w:rPr>
          <w:rFonts w:cs="Arial"/>
          <w:szCs w:val="24"/>
        </w:rPr>
        <w:t>a</w:t>
      </w:r>
      <w:r w:rsidR="008F7913" w:rsidRPr="00FC1FAD">
        <w:rPr>
          <w:rFonts w:cs="Arial"/>
          <w:szCs w:val="24"/>
        </w:rPr>
        <w:t>r</w:t>
      </w:r>
      <w:r w:rsidRPr="00FC1FAD">
        <w:rPr>
          <w:rFonts w:cs="Arial"/>
          <w:szCs w:val="24"/>
        </w:rPr>
        <w:t xml:space="preserve"> la viabilidad del requerimiento.</w:t>
      </w:r>
    </w:p>
    <w:p w14:paraId="3595A564" w14:textId="5AE31DC6" w:rsidR="00E22482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Co</w:t>
      </w:r>
      <w:r w:rsidR="00E22482" w:rsidRPr="00FC1FAD">
        <w:rPr>
          <w:rFonts w:cs="Arial"/>
          <w:szCs w:val="24"/>
        </w:rPr>
        <w:t xml:space="preserve">municar </w:t>
      </w:r>
      <w:r w:rsidRPr="00FC1FAD">
        <w:rPr>
          <w:rFonts w:cs="Arial"/>
          <w:szCs w:val="24"/>
        </w:rPr>
        <w:t>al Director del área requirente, cuando no sea viable el requerimiento.</w:t>
      </w:r>
    </w:p>
    <w:p w14:paraId="314D122F" w14:textId="77777777" w:rsidR="009F6FEF" w:rsidRPr="00FC1FAD" w:rsidRDefault="0065313C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Analiza</w:t>
      </w:r>
      <w:r w:rsidR="008B694A" w:rsidRPr="00FC1FAD">
        <w:rPr>
          <w:rFonts w:cs="Arial"/>
          <w:szCs w:val="24"/>
        </w:rPr>
        <w:t>r</w:t>
      </w:r>
      <w:r w:rsidR="009F6FEF" w:rsidRPr="00FC1FAD">
        <w:rPr>
          <w:rFonts w:cs="Arial"/>
          <w:szCs w:val="24"/>
        </w:rPr>
        <w:t xml:space="preserve"> el</w:t>
      </w:r>
      <w:r w:rsidRPr="00FC1FAD">
        <w:rPr>
          <w:rFonts w:cs="Arial"/>
          <w:szCs w:val="24"/>
        </w:rPr>
        <w:t xml:space="preserve"> requerimiento </w:t>
      </w:r>
    </w:p>
    <w:p w14:paraId="04DC5845" w14:textId="2EF95D14" w:rsidR="00E44139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Definir</w:t>
      </w:r>
      <w:r w:rsidR="0065313C" w:rsidRPr="00FC1FAD">
        <w:rPr>
          <w:rFonts w:cs="Arial"/>
          <w:szCs w:val="24"/>
        </w:rPr>
        <w:t xml:space="preserve"> el alcance y requisitos del sistema.</w:t>
      </w:r>
    </w:p>
    <w:p w14:paraId="4921A561" w14:textId="32B6A2AA" w:rsidR="00F335FC" w:rsidRPr="00FC1FAD" w:rsidRDefault="009F6FEF" w:rsidP="002E15D9">
      <w:pPr>
        <w:numPr>
          <w:ilvl w:val="2"/>
          <w:numId w:val="1"/>
        </w:numPr>
        <w:tabs>
          <w:tab w:val="clear" w:pos="7560"/>
        </w:tabs>
        <w:spacing w:line="276" w:lineRule="auto"/>
        <w:ind w:left="1276" w:hanging="850"/>
        <w:rPr>
          <w:rFonts w:cs="Arial"/>
          <w:szCs w:val="24"/>
        </w:rPr>
      </w:pPr>
      <w:r w:rsidRPr="00FC1FAD">
        <w:rPr>
          <w:rFonts w:cs="Arial"/>
          <w:szCs w:val="24"/>
        </w:rPr>
        <w:t>Iniciar proceso de contratación y aplicar el Procedimiento de validación de cumplimiento de resoluciones del SERCOP (P.4B2.02), en caso de requerir un proveedor.</w:t>
      </w:r>
    </w:p>
    <w:p w14:paraId="78FB25F6" w14:textId="392180B7" w:rsidR="00772341" w:rsidRDefault="00772341" w:rsidP="002E15D9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5553BC94" w14:textId="4D12DF85" w:rsidR="00FC1FAD" w:rsidRDefault="00FC1FAD" w:rsidP="002E15D9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6815E12F" w14:textId="60B2438A" w:rsidR="00FC1FAD" w:rsidRDefault="00FC1FAD" w:rsidP="002E15D9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31D5F96C" w14:textId="77777777" w:rsidR="00FC1FAD" w:rsidRPr="00FC1FAD" w:rsidRDefault="00FC1FAD" w:rsidP="002E15D9">
      <w:pPr>
        <w:tabs>
          <w:tab w:val="clear" w:pos="7560"/>
        </w:tabs>
        <w:spacing w:line="276" w:lineRule="auto"/>
        <w:ind w:left="426"/>
        <w:rPr>
          <w:rFonts w:cs="Arial"/>
          <w:szCs w:val="24"/>
        </w:rPr>
      </w:pPr>
    </w:p>
    <w:p w14:paraId="55EC38C4" w14:textId="77777777" w:rsidR="00872533" w:rsidRPr="00FC1FAD" w:rsidRDefault="002A2F58" w:rsidP="002E15D9">
      <w:pPr>
        <w:pStyle w:val="Tabla"/>
        <w:spacing w:line="276" w:lineRule="auto"/>
        <w:outlineLvl w:val="0"/>
      </w:pPr>
      <w:bookmarkStart w:id="3" w:name="_Toc20413571"/>
      <w:r w:rsidRPr="00FC1FAD">
        <w:t>DESCRIPCIÓN DE</w:t>
      </w:r>
      <w:r w:rsidR="00767013" w:rsidRPr="00FC1FAD">
        <w:t>L PROCEDIMIENTO</w:t>
      </w:r>
      <w:bookmarkEnd w:id="3"/>
    </w:p>
    <w:p w14:paraId="7BC3A971" w14:textId="77777777" w:rsidR="00435CC0" w:rsidRPr="00FC1FAD" w:rsidRDefault="00435CC0" w:rsidP="002E15D9">
      <w:pPr>
        <w:pStyle w:val="Tabla2"/>
        <w:numPr>
          <w:ilvl w:val="0"/>
          <w:numId w:val="0"/>
        </w:numPr>
        <w:spacing w:line="276" w:lineRule="auto"/>
        <w:rPr>
          <w:sz w:val="12"/>
          <w:szCs w:val="12"/>
        </w:rPr>
      </w:pP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2"/>
        <w:gridCol w:w="1275"/>
        <w:gridCol w:w="4395"/>
        <w:gridCol w:w="2126"/>
      </w:tblGrid>
      <w:tr w:rsidR="002530FF" w:rsidRPr="002E15D9" w14:paraId="7F2B8965" w14:textId="77777777" w:rsidTr="002E15D9">
        <w:trPr>
          <w:trHeight w:val="510"/>
        </w:trPr>
        <w:tc>
          <w:tcPr>
            <w:tcW w:w="1702" w:type="dxa"/>
            <w:shd w:val="clear" w:color="auto" w:fill="F2F2F2" w:themeFill="background1" w:themeFillShade="F2"/>
            <w:vAlign w:val="center"/>
          </w:tcPr>
          <w:p w14:paraId="23AA59B5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2E15D9">
              <w:rPr>
                <w:rFonts w:cs="Arial"/>
                <w:b/>
                <w:sz w:val="22"/>
                <w:szCs w:val="22"/>
              </w:rPr>
              <w:t>Responsable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5940448D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2E15D9">
              <w:rPr>
                <w:rFonts w:cs="Arial"/>
                <w:b/>
                <w:sz w:val="22"/>
                <w:szCs w:val="22"/>
              </w:rPr>
              <w:t>Secuencia</w:t>
            </w:r>
          </w:p>
        </w:tc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92C039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2E15D9">
              <w:rPr>
                <w:rFonts w:cs="Arial"/>
                <w:b/>
                <w:sz w:val="22"/>
                <w:szCs w:val="22"/>
              </w:rPr>
              <w:t>Actividad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5E50CDE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b/>
                <w:sz w:val="22"/>
                <w:szCs w:val="22"/>
              </w:rPr>
            </w:pPr>
            <w:r w:rsidRPr="002E15D9">
              <w:rPr>
                <w:rFonts w:cs="Arial"/>
                <w:b/>
                <w:sz w:val="22"/>
                <w:szCs w:val="22"/>
              </w:rPr>
              <w:t>Registro</w:t>
            </w:r>
          </w:p>
        </w:tc>
      </w:tr>
      <w:tr w:rsidR="002530FF" w:rsidRPr="002E15D9" w14:paraId="4F507950" w14:textId="77777777" w:rsidTr="00FC1FAD">
        <w:trPr>
          <w:trHeight w:val="999"/>
        </w:trPr>
        <w:tc>
          <w:tcPr>
            <w:tcW w:w="1702" w:type="dxa"/>
            <w:vAlign w:val="center"/>
          </w:tcPr>
          <w:p w14:paraId="4442E559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Director del área requirente </w:t>
            </w:r>
          </w:p>
        </w:tc>
        <w:tc>
          <w:tcPr>
            <w:tcW w:w="1275" w:type="dxa"/>
            <w:vAlign w:val="center"/>
          </w:tcPr>
          <w:p w14:paraId="55655256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01</w:t>
            </w:r>
          </w:p>
        </w:tc>
        <w:tc>
          <w:tcPr>
            <w:tcW w:w="4395" w:type="dxa"/>
            <w:vAlign w:val="center"/>
          </w:tcPr>
          <w:p w14:paraId="2B148044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Realiza el requerimiento de un sistema nuevo o nuevas funcionalidades a un sistema existente.</w:t>
            </w:r>
          </w:p>
        </w:tc>
        <w:tc>
          <w:tcPr>
            <w:tcW w:w="2126" w:type="dxa"/>
            <w:vAlign w:val="center"/>
          </w:tcPr>
          <w:p w14:paraId="4C896E12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Memorando </w:t>
            </w:r>
          </w:p>
        </w:tc>
      </w:tr>
      <w:tr w:rsidR="002530FF" w:rsidRPr="002E15D9" w14:paraId="72DE12AA" w14:textId="77777777" w:rsidTr="00FC1FAD">
        <w:trPr>
          <w:trHeight w:val="1836"/>
        </w:trPr>
        <w:tc>
          <w:tcPr>
            <w:tcW w:w="1702" w:type="dxa"/>
            <w:vAlign w:val="center"/>
          </w:tcPr>
          <w:p w14:paraId="5D4AC48F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Director de Sistemas/</w:t>
            </w:r>
          </w:p>
          <w:p w14:paraId="18637B44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Jefe de Sistemas/</w:t>
            </w:r>
          </w:p>
          <w:p w14:paraId="3B7CA6F6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Analista de Desarrollo</w:t>
            </w:r>
          </w:p>
        </w:tc>
        <w:tc>
          <w:tcPr>
            <w:tcW w:w="1275" w:type="dxa"/>
            <w:vAlign w:val="center"/>
          </w:tcPr>
          <w:p w14:paraId="381DFB3E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02</w:t>
            </w:r>
          </w:p>
        </w:tc>
        <w:tc>
          <w:tcPr>
            <w:tcW w:w="4395" w:type="dxa"/>
            <w:vAlign w:val="center"/>
          </w:tcPr>
          <w:p w14:paraId="713C4520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Seleccionan el funcionario que será designado como líder del proyecto.</w:t>
            </w:r>
          </w:p>
        </w:tc>
        <w:tc>
          <w:tcPr>
            <w:tcW w:w="2126" w:type="dxa"/>
            <w:vAlign w:val="center"/>
          </w:tcPr>
          <w:p w14:paraId="3034C108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Correo electrónico</w:t>
            </w:r>
          </w:p>
        </w:tc>
      </w:tr>
      <w:tr w:rsidR="002530FF" w:rsidRPr="002E15D9" w14:paraId="0D7C0493" w14:textId="77777777" w:rsidTr="00FC1FAD">
        <w:trPr>
          <w:trHeight w:val="1268"/>
        </w:trPr>
        <w:tc>
          <w:tcPr>
            <w:tcW w:w="1702" w:type="dxa"/>
            <w:vAlign w:val="center"/>
          </w:tcPr>
          <w:p w14:paraId="4C7EFDE4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Director de Sistemas/</w:t>
            </w:r>
          </w:p>
          <w:p w14:paraId="3EDEF0AA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Jefe de Sistemas</w:t>
            </w:r>
          </w:p>
        </w:tc>
        <w:tc>
          <w:tcPr>
            <w:tcW w:w="1275" w:type="dxa"/>
            <w:vAlign w:val="center"/>
          </w:tcPr>
          <w:p w14:paraId="09C385A0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03</w:t>
            </w:r>
          </w:p>
        </w:tc>
        <w:tc>
          <w:tcPr>
            <w:tcW w:w="4395" w:type="dxa"/>
            <w:vAlign w:val="center"/>
          </w:tcPr>
          <w:p w14:paraId="2CE9F2C3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Notifican al área y se coordina reunión para el levantamiento de la información.</w:t>
            </w:r>
          </w:p>
        </w:tc>
        <w:tc>
          <w:tcPr>
            <w:tcW w:w="2126" w:type="dxa"/>
            <w:vAlign w:val="center"/>
          </w:tcPr>
          <w:p w14:paraId="2613000D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Memorando</w:t>
            </w:r>
          </w:p>
          <w:p w14:paraId="41F5CB10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Correo electrónico</w:t>
            </w:r>
          </w:p>
        </w:tc>
      </w:tr>
      <w:tr w:rsidR="002530FF" w:rsidRPr="002E15D9" w14:paraId="3C39FF38" w14:textId="77777777" w:rsidTr="00FC1FAD">
        <w:trPr>
          <w:trHeight w:val="848"/>
        </w:trPr>
        <w:tc>
          <w:tcPr>
            <w:tcW w:w="1702" w:type="dxa"/>
            <w:vAlign w:val="center"/>
          </w:tcPr>
          <w:p w14:paraId="69C8341F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Director del área requirente</w:t>
            </w:r>
          </w:p>
        </w:tc>
        <w:tc>
          <w:tcPr>
            <w:tcW w:w="1275" w:type="dxa"/>
            <w:vAlign w:val="center"/>
          </w:tcPr>
          <w:p w14:paraId="4084765C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04</w:t>
            </w:r>
          </w:p>
        </w:tc>
        <w:tc>
          <w:tcPr>
            <w:tcW w:w="4395" w:type="dxa"/>
            <w:vAlign w:val="center"/>
          </w:tcPr>
          <w:p w14:paraId="34BD6CE2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Designa el/los funcionarios que participarán en el levantamiento de información.</w:t>
            </w:r>
          </w:p>
        </w:tc>
        <w:tc>
          <w:tcPr>
            <w:tcW w:w="2126" w:type="dxa"/>
            <w:vAlign w:val="center"/>
          </w:tcPr>
          <w:p w14:paraId="6206DC30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Correo electrónico </w:t>
            </w:r>
          </w:p>
        </w:tc>
      </w:tr>
      <w:tr w:rsidR="002530FF" w:rsidRPr="002E15D9" w14:paraId="6B8B0562" w14:textId="77777777" w:rsidTr="00FC1FAD">
        <w:trPr>
          <w:trHeight w:val="1950"/>
        </w:trPr>
        <w:tc>
          <w:tcPr>
            <w:tcW w:w="1702" w:type="dxa"/>
            <w:vAlign w:val="center"/>
          </w:tcPr>
          <w:p w14:paraId="1800E2C2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Líder del proyecto (*)</w:t>
            </w:r>
          </w:p>
        </w:tc>
        <w:tc>
          <w:tcPr>
            <w:tcW w:w="1275" w:type="dxa"/>
            <w:vAlign w:val="center"/>
          </w:tcPr>
          <w:p w14:paraId="7507F707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05</w:t>
            </w:r>
          </w:p>
        </w:tc>
        <w:tc>
          <w:tcPr>
            <w:tcW w:w="4395" w:type="dxa"/>
            <w:vAlign w:val="center"/>
          </w:tcPr>
          <w:p w14:paraId="4D9CBD7B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Realiza en conjunto con los responsables designados por el Director del área requirente, el levantamiento de información.</w:t>
            </w:r>
          </w:p>
          <w:p w14:paraId="111DEDEE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</w:p>
          <w:p w14:paraId="443D798F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Analiza el requerimiento y definen el alcance y requisitos del sistema. </w:t>
            </w:r>
          </w:p>
        </w:tc>
        <w:tc>
          <w:tcPr>
            <w:tcW w:w="2126" w:type="dxa"/>
            <w:vAlign w:val="center"/>
          </w:tcPr>
          <w:p w14:paraId="4B96997C" w14:textId="5FEC9F8D" w:rsidR="002530FF" w:rsidRPr="002E15D9" w:rsidRDefault="002530FF" w:rsidP="002E15D9">
            <w:pPr>
              <w:tabs>
                <w:tab w:val="clear" w:pos="7560"/>
              </w:tabs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Informe de levantamiento y configuración de sistemas informáticos (F.3C2.01).</w:t>
            </w:r>
          </w:p>
        </w:tc>
      </w:tr>
      <w:tr w:rsidR="002530FF" w:rsidRPr="002E15D9" w14:paraId="45296BDD" w14:textId="77777777" w:rsidTr="00FC1FAD">
        <w:trPr>
          <w:trHeight w:val="2834"/>
        </w:trPr>
        <w:tc>
          <w:tcPr>
            <w:tcW w:w="1702" w:type="dxa"/>
            <w:vAlign w:val="center"/>
          </w:tcPr>
          <w:p w14:paraId="4F5A6A8D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lastRenderedPageBreak/>
              <w:t>Director de Sistemas/</w:t>
            </w:r>
          </w:p>
          <w:p w14:paraId="5AB67711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Jefe de Sistemas/ </w:t>
            </w:r>
          </w:p>
          <w:p w14:paraId="2502AAD5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Líder del proyecto (*)</w:t>
            </w:r>
          </w:p>
        </w:tc>
        <w:tc>
          <w:tcPr>
            <w:tcW w:w="1275" w:type="dxa"/>
            <w:vAlign w:val="center"/>
          </w:tcPr>
          <w:p w14:paraId="7260772E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06</w:t>
            </w:r>
          </w:p>
        </w:tc>
        <w:tc>
          <w:tcPr>
            <w:tcW w:w="4395" w:type="dxa"/>
            <w:vAlign w:val="center"/>
          </w:tcPr>
          <w:p w14:paraId="79C91CB0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Evalúan la viabilidad del requerimiento. En caso de no ser viable, comunica al Director del área requirente. </w:t>
            </w:r>
          </w:p>
          <w:p w14:paraId="335E8B3E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</w:p>
          <w:p w14:paraId="4D109460" w14:textId="77777777" w:rsidR="002530FF" w:rsidRPr="002E15D9" w:rsidRDefault="002530FF" w:rsidP="002E15D9">
            <w:pPr>
              <w:spacing w:line="276" w:lineRule="auto"/>
              <w:rPr>
                <w:rFonts w:cs="Arial"/>
                <w:bCs/>
                <w:sz w:val="22"/>
                <w:szCs w:val="22"/>
                <w:highlight w:val="yellow"/>
              </w:rPr>
            </w:pPr>
            <w:r w:rsidRPr="002E15D9">
              <w:rPr>
                <w:rFonts w:cs="Arial"/>
                <w:bCs/>
                <w:sz w:val="22"/>
                <w:szCs w:val="22"/>
              </w:rPr>
              <w:t>En caso de ser viable, deciden si la implementación será realizada interna (ir al punto 07) o externa con un proveedor (ir al punto 08). Se inicia el ciclo de vida del desarrollo.</w:t>
            </w:r>
          </w:p>
        </w:tc>
        <w:tc>
          <w:tcPr>
            <w:tcW w:w="2126" w:type="dxa"/>
            <w:vAlign w:val="center"/>
          </w:tcPr>
          <w:p w14:paraId="10191253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Memorando</w:t>
            </w:r>
          </w:p>
          <w:p w14:paraId="2CE0BFC3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</w:p>
        </w:tc>
      </w:tr>
      <w:tr w:rsidR="002530FF" w:rsidRPr="002E15D9" w14:paraId="6C449200" w14:textId="77777777" w:rsidTr="00FC1FAD">
        <w:trPr>
          <w:trHeight w:val="1683"/>
        </w:trPr>
        <w:tc>
          <w:tcPr>
            <w:tcW w:w="1702" w:type="dxa"/>
            <w:vAlign w:val="center"/>
          </w:tcPr>
          <w:p w14:paraId="611BD6D3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Director de Sistemas/Jefe de Sistemas/ </w:t>
            </w:r>
          </w:p>
          <w:p w14:paraId="040D38D1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Líder del proyecto (*)</w:t>
            </w:r>
          </w:p>
        </w:tc>
        <w:tc>
          <w:tcPr>
            <w:tcW w:w="1275" w:type="dxa"/>
            <w:vAlign w:val="center"/>
          </w:tcPr>
          <w:p w14:paraId="0A496D71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07</w:t>
            </w:r>
          </w:p>
        </w:tc>
        <w:tc>
          <w:tcPr>
            <w:tcW w:w="4395" w:type="dxa"/>
            <w:vAlign w:val="center"/>
          </w:tcPr>
          <w:p w14:paraId="3DF82E6A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En caso de ser una implementación interna, se asume como nuevo desarrollo y planifica la solución tecnológica.</w:t>
            </w:r>
          </w:p>
        </w:tc>
        <w:tc>
          <w:tcPr>
            <w:tcW w:w="2126" w:type="dxa"/>
            <w:vAlign w:val="center"/>
          </w:tcPr>
          <w:p w14:paraId="75197258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N/A</w:t>
            </w:r>
          </w:p>
        </w:tc>
      </w:tr>
      <w:tr w:rsidR="002530FF" w:rsidRPr="002E15D9" w14:paraId="1378CAE0" w14:textId="77777777" w:rsidTr="00FC1FAD">
        <w:trPr>
          <w:trHeight w:val="2415"/>
        </w:trPr>
        <w:tc>
          <w:tcPr>
            <w:tcW w:w="1702" w:type="dxa"/>
            <w:vAlign w:val="center"/>
          </w:tcPr>
          <w:p w14:paraId="1DA209E8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 xml:space="preserve">Director de Sistemas/Jefe de Sistemas/ </w:t>
            </w:r>
          </w:p>
          <w:p w14:paraId="6C62BF27" w14:textId="77777777" w:rsidR="002530FF" w:rsidRPr="002E15D9" w:rsidRDefault="002530FF" w:rsidP="002E15D9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Líder del proyecto (*)</w:t>
            </w:r>
          </w:p>
        </w:tc>
        <w:tc>
          <w:tcPr>
            <w:tcW w:w="1275" w:type="dxa"/>
            <w:vAlign w:val="center"/>
          </w:tcPr>
          <w:p w14:paraId="234C2C03" w14:textId="77777777" w:rsidR="002530FF" w:rsidRPr="002E15D9" w:rsidRDefault="002530FF" w:rsidP="002E15D9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08</w:t>
            </w:r>
          </w:p>
        </w:tc>
        <w:tc>
          <w:tcPr>
            <w:tcW w:w="4395" w:type="dxa"/>
            <w:vAlign w:val="center"/>
          </w:tcPr>
          <w:p w14:paraId="3C4137D9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En caso de requerir un proveedor, prepara documentos para inicio de contratación y se aplicará el Procedimiento de Validación de Cumplimiento de Resoluciones del SERCOP (P.4B2.02).</w:t>
            </w:r>
          </w:p>
        </w:tc>
        <w:tc>
          <w:tcPr>
            <w:tcW w:w="2126" w:type="dxa"/>
            <w:vAlign w:val="center"/>
          </w:tcPr>
          <w:p w14:paraId="2D08419F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Términos de referencia (F.4B2.01)</w:t>
            </w:r>
          </w:p>
          <w:p w14:paraId="30CA36AC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Estudio de mercado (F.4B2.09).</w:t>
            </w:r>
          </w:p>
          <w:p w14:paraId="58A02A04" w14:textId="77777777" w:rsidR="002530FF" w:rsidRPr="002E15D9" w:rsidRDefault="002530FF" w:rsidP="002E15D9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2E15D9">
              <w:rPr>
                <w:rFonts w:cs="Arial"/>
                <w:sz w:val="22"/>
                <w:szCs w:val="22"/>
              </w:rPr>
              <w:t>Especificaciones técnicas cuando aplique (F.4B2.08).</w:t>
            </w:r>
          </w:p>
        </w:tc>
      </w:tr>
    </w:tbl>
    <w:p w14:paraId="3CFE76BB" w14:textId="5C0CB668" w:rsidR="00863EFC" w:rsidRPr="00FC1FAD" w:rsidRDefault="00863EFC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5A05D05F" w14:textId="77777777" w:rsidR="00772341" w:rsidRPr="00FC1FAD" w:rsidRDefault="00772341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2C17A5E7" w14:textId="77777777" w:rsidR="002C30BF" w:rsidRPr="00FC1FAD" w:rsidRDefault="002C30BF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22445D25" w14:textId="77777777" w:rsidR="002C30BF" w:rsidRPr="00FC1FAD" w:rsidRDefault="002C30BF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p w14:paraId="33B62032" w14:textId="77777777" w:rsidR="002A2F58" w:rsidRPr="00FC1FAD" w:rsidRDefault="002A2F58" w:rsidP="002E15D9">
      <w:pPr>
        <w:pStyle w:val="Tabla"/>
        <w:spacing w:line="276" w:lineRule="auto"/>
        <w:outlineLvl w:val="0"/>
      </w:pPr>
      <w:bookmarkStart w:id="4" w:name="_Toc20413572"/>
      <w:r w:rsidRPr="00FC1FAD">
        <w:t>REFERENCIAS:</w:t>
      </w:r>
      <w:bookmarkEnd w:id="4"/>
    </w:p>
    <w:p w14:paraId="6CFDEA24" w14:textId="77777777" w:rsidR="00C051EE" w:rsidRPr="00FC1FAD" w:rsidRDefault="00C051EE" w:rsidP="002E15D9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p w14:paraId="640C47F5" w14:textId="2D9F9BB1" w:rsidR="00C3452B" w:rsidRPr="00FC1FAD" w:rsidRDefault="0062159F" w:rsidP="002E15D9">
      <w:pPr>
        <w:pStyle w:val="Prrafodelista"/>
        <w:numPr>
          <w:ilvl w:val="0"/>
          <w:numId w:val="25"/>
        </w:numPr>
        <w:spacing w:line="276" w:lineRule="auto"/>
        <w:rPr>
          <w:rFonts w:cs="Arial"/>
          <w:szCs w:val="24"/>
        </w:rPr>
      </w:pPr>
      <w:r w:rsidRPr="00FC1FAD">
        <w:rPr>
          <w:rFonts w:cs="Arial"/>
          <w:szCs w:val="24"/>
        </w:rPr>
        <w:t xml:space="preserve">Norma ISO 9001:2015 – Cláusula </w:t>
      </w:r>
      <w:r w:rsidR="00AE2852" w:rsidRPr="00FC1FAD">
        <w:rPr>
          <w:rFonts w:cs="Arial"/>
          <w:szCs w:val="24"/>
        </w:rPr>
        <w:t>7.1.3 Infrae</w:t>
      </w:r>
      <w:r w:rsidR="00BB067E" w:rsidRPr="00FC1FAD">
        <w:rPr>
          <w:rFonts w:cs="Arial"/>
          <w:szCs w:val="24"/>
        </w:rPr>
        <w:t>structura</w:t>
      </w:r>
      <w:r w:rsidR="00C3452B" w:rsidRPr="00FC1FAD">
        <w:rPr>
          <w:rFonts w:cs="Arial"/>
          <w:szCs w:val="24"/>
        </w:rPr>
        <w:t>.</w:t>
      </w:r>
    </w:p>
    <w:p w14:paraId="5F2499DC" w14:textId="587E4979" w:rsidR="00B35EB1" w:rsidRPr="00FC1FAD" w:rsidRDefault="00B35EB1" w:rsidP="002E15D9">
      <w:pPr>
        <w:pStyle w:val="Prrafodelista"/>
        <w:numPr>
          <w:ilvl w:val="0"/>
          <w:numId w:val="25"/>
        </w:numPr>
        <w:spacing w:line="276" w:lineRule="auto"/>
        <w:rPr>
          <w:rFonts w:cs="Arial"/>
          <w:szCs w:val="24"/>
        </w:rPr>
      </w:pPr>
      <w:r w:rsidRPr="00FC1FAD">
        <w:rPr>
          <w:rFonts w:cs="Arial"/>
          <w:szCs w:val="24"/>
        </w:rPr>
        <w:t>Procedimiento Precontractual (P.4B2.02)</w:t>
      </w:r>
      <w:r w:rsidR="009D553A" w:rsidRPr="00FC1FAD">
        <w:rPr>
          <w:rFonts w:cs="Arial"/>
          <w:szCs w:val="24"/>
        </w:rPr>
        <w:t>.</w:t>
      </w:r>
    </w:p>
    <w:p w14:paraId="7FD58703" w14:textId="6AE57EE1" w:rsidR="009D553A" w:rsidRPr="00FC1FAD" w:rsidRDefault="009D553A" w:rsidP="002E15D9">
      <w:pPr>
        <w:pStyle w:val="Prrafodelista"/>
        <w:numPr>
          <w:ilvl w:val="0"/>
          <w:numId w:val="25"/>
        </w:numPr>
        <w:spacing w:line="276" w:lineRule="auto"/>
        <w:rPr>
          <w:rFonts w:cs="Arial"/>
          <w:szCs w:val="24"/>
        </w:rPr>
      </w:pPr>
      <w:r w:rsidRPr="00FC1FAD">
        <w:rPr>
          <w:rFonts w:cs="Arial"/>
          <w:szCs w:val="24"/>
        </w:rPr>
        <w:t>Normas de Control Interno para las Entidades, Organismos del Sector Público y Personas Jurídicas de Derecho Privado que Dispongan de Recursos Públicos.</w:t>
      </w:r>
    </w:p>
    <w:p w14:paraId="62034855" w14:textId="77777777" w:rsidR="002530FF" w:rsidRPr="00FC1FAD" w:rsidRDefault="002530FF" w:rsidP="002E15D9">
      <w:pPr>
        <w:pStyle w:val="Prrafodelista"/>
        <w:numPr>
          <w:ilvl w:val="0"/>
          <w:numId w:val="25"/>
        </w:numPr>
        <w:spacing w:line="276" w:lineRule="auto"/>
        <w:rPr>
          <w:rFonts w:cs="Arial"/>
          <w:szCs w:val="24"/>
        </w:rPr>
      </w:pPr>
      <w:r w:rsidRPr="00FC1FAD">
        <w:rPr>
          <w:rFonts w:cs="Arial"/>
          <w:szCs w:val="24"/>
        </w:rPr>
        <w:t>Política interna para aplicación de procedimientos del área de Sistemas (E.3C1.01).</w:t>
      </w:r>
    </w:p>
    <w:p w14:paraId="46317CF6" w14:textId="77777777" w:rsidR="00BC2495" w:rsidRPr="00FC1FAD" w:rsidRDefault="00BC2495" w:rsidP="002E15D9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7393C5FA" w14:textId="77777777" w:rsidR="0008052D" w:rsidRPr="00FC1FAD" w:rsidRDefault="0008052D" w:rsidP="002E15D9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071EF525" w14:textId="77777777" w:rsidR="00EA34C4" w:rsidRPr="00FC1FAD" w:rsidRDefault="00EA34C4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49AF4084" w14:textId="77777777" w:rsidR="00772341" w:rsidRPr="00FC1FAD" w:rsidRDefault="00772341" w:rsidP="002E15D9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634AEB02" w14:textId="77777777" w:rsidR="002A2F58" w:rsidRPr="00FC1FAD" w:rsidRDefault="00953975" w:rsidP="002E15D9">
      <w:pPr>
        <w:pStyle w:val="Tabla"/>
        <w:spacing w:line="276" w:lineRule="auto"/>
        <w:outlineLvl w:val="0"/>
      </w:pPr>
      <w:bookmarkStart w:id="5" w:name="_Toc20413573"/>
      <w:r w:rsidRPr="00FC1FAD">
        <w:t>DEFINICIONES:</w:t>
      </w:r>
      <w:bookmarkEnd w:id="5"/>
    </w:p>
    <w:p w14:paraId="4C268A83" w14:textId="77777777" w:rsidR="009804AB" w:rsidRPr="00FC1FAD" w:rsidRDefault="009804AB" w:rsidP="002E15D9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tbl>
      <w:tblPr>
        <w:tblStyle w:val="Tablaconcuadrcula"/>
        <w:tblW w:w="9214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296"/>
        <w:gridCol w:w="7248"/>
      </w:tblGrid>
      <w:tr w:rsidR="00D872C2" w:rsidRPr="00FC1FAD" w14:paraId="139F1761" w14:textId="77777777" w:rsidTr="00300EFC">
        <w:trPr>
          <w:trHeight w:val="340"/>
        </w:trPr>
        <w:tc>
          <w:tcPr>
            <w:tcW w:w="1670" w:type="dxa"/>
          </w:tcPr>
          <w:p w14:paraId="7D9C94CF" w14:textId="491F1AC4" w:rsidR="00D872C2" w:rsidRPr="00FC1FAD" w:rsidRDefault="00CA2643" w:rsidP="002E15D9">
            <w:pPr>
              <w:pStyle w:val="GPEncabezado"/>
              <w:spacing w:line="276" w:lineRule="auto"/>
              <w:rPr>
                <w:b/>
              </w:rPr>
            </w:pPr>
            <w:r w:rsidRPr="00FC1FAD">
              <w:rPr>
                <w:b/>
              </w:rPr>
              <w:t>NA</w:t>
            </w:r>
          </w:p>
        </w:tc>
        <w:tc>
          <w:tcPr>
            <w:tcW w:w="296" w:type="dxa"/>
          </w:tcPr>
          <w:p w14:paraId="7B05C581" w14:textId="77777777" w:rsidR="00D872C2" w:rsidRPr="00FC1FAD" w:rsidRDefault="00D872C2" w:rsidP="002E15D9">
            <w:pPr>
              <w:pStyle w:val="GPEncabezado"/>
              <w:spacing w:line="276" w:lineRule="auto"/>
              <w:rPr>
                <w:b/>
              </w:rPr>
            </w:pPr>
            <w:r w:rsidRPr="00FC1FAD">
              <w:rPr>
                <w:b/>
              </w:rPr>
              <w:t>:</w:t>
            </w:r>
          </w:p>
        </w:tc>
        <w:tc>
          <w:tcPr>
            <w:tcW w:w="7248" w:type="dxa"/>
          </w:tcPr>
          <w:p w14:paraId="2776CCE4" w14:textId="50073426" w:rsidR="00D872C2" w:rsidRPr="00FC1FAD" w:rsidRDefault="00CA2643" w:rsidP="002E15D9">
            <w:pPr>
              <w:pStyle w:val="GPEncabezado"/>
              <w:spacing w:line="276" w:lineRule="auto"/>
            </w:pPr>
            <w:r w:rsidRPr="00FC1FAD">
              <w:t>No aplica.</w:t>
            </w:r>
          </w:p>
        </w:tc>
      </w:tr>
      <w:tr w:rsidR="000248F1" w:rsidRPr="00FC1FAD" w14:paraId="012592B7" w14:textId="77777777" w:rsidTr="00300EFC">
        <w:trPr>
          <w:trHeight w:val="340"/>
        </w:trPr>
        <w:tc>
          <w:tcPr>
            <w:tcW w:w="1670" w:type="dxa"/>
          </w:tcPr>
          <w:p w14:paraId="5EA89C66" w14:textId="40BB31F0" w:rsidR="000248F1" w:rsidRPr="00FC1FAD" w:rsidRDefault="00C84F04" w:rsidP="002E15D9">
            <w:pPr>
              <w:pStyle w:val="GPEncabezado"/>
              <w:spacing w:line="276" w:lineRule="auto"/>
              <w:rPr>
                <w:b/>
              </w:rPr>
            </w:pPr>
            <w:r w:rsidRPr="00FC1FAD">
              <w:rPr>
                <w:b/>
              </w:rPr>
              <w:t>(*)</w:t>
            </w:r>
          </w:p>
        </w:tc>
        <w:tc>
          <w:tcPr>
            <w:tcW w:w="296" w:type="dxa"/>
          </w:tcPr>
          <w:p w14:paraId="0584ECFB" w14:textId="053AF75C" w:rsidR="000248F1" w:rsidRPr="00FC1FAD" w:rsidRDefault="0047768E" w:rsidP="002E15D9">
            <w:pPr>
              <w:pStyle w:val="GPEncabezado"/>
              <w:spacing w:line="276" w:lineRule="auto"/>
              <w:rPr>
                <w:b/>
              </w:rPr>
            </w:pPr>
            <w:r w:rsidRPr="00FC1FAD">
              <w:rPr>
                <w:b/>
              </w:rPr>
              <w:t>:</w:t>
            </w:r>
          </w:p>
        </w:tc>
        <w:tc>
          <w:tcPr>
            <w:tcW w:w="7248" w:type="dxa"/>
          </w:tcPr>
          <w:p w14:paraId="578414FA" w14:textId="7AED0F38" w:rsidR="000248F1" w:rsidRPr="00FC1FAD" w:rsidRDefault="0047768E" w:rsidP="002E15D9">
            <w:pPr>
              <w:pStyle w:val="GPEncabezado"/>
              <w:spacing w:line="276" w:lineRule="auto"/>
            </w:pPr>
            <w:r w:rsidRPr="00FC1FAD">
              <w:t>Se refiera a roles designados por el Director del área y que pueden ser asumidos por personal indistintamente del cargo</w:t>
            </w:r>
          </w:p>
        </w:tc>
      </w:tr>
    </w:tbl>
    <w:p w14:paraId="48A20F0F" w14:textId="77777777" w:rsidR="00FE4A01" w:rsidRPr="00FC1FAD" w:rsidRDefault="00FE4A01" w:rsidP="002E15D9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0C50F21D" w14:textId="77777777" w:rsidR="00772341" w:rsidRPr="00FC1FAD" w:rsidRDefault="00772341" w:rsidP="002E15D9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1864F590" w14:textId="77777777" w:rsidR="0036302D" w:rsidRPr="00FC1FAD" w:rsidRDefault="00D67C42" w:rsidP="002E15D9">
      <w:pPr>
        <w:pStyle w:val="Tabla"/>
        <w:spacing w:line="276" w:lineRule="auto"/>
        <w:outlineLvl w:val="0"/>
      </w:pPr>
      <w:bookmarkStart w:id="6" w:name="_Toc20413574"/>
      <w:r w:rsidRPr="00FC1FAD">
        <w:t>INFORMACIÓN DOCUMENTADA</w:t>
      </w:r>
      <w:r w:rsidR="00953975" w:rsidRPr="00FC1FAD">
        <w:t>:</w:t>
      </w:r>
      <w:bookmarkEnd w:id="6"/>
    </w:p>
    <w:p w14:paraId="742D6389" w14:textId="77777777" w:rsidR="0036302D" w:rsidRPr="00FC1FAD" w:rsidRDefault="0036302D" w:rsidP="002E15D9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p w14:paraId="009D7F7D" w14:textId="77777777" w:rsidR="00086D1C" w:rsidRPr="00FC1FAD" w:rsidRDefault="00086D1C" w:rsidP="002E15D9">
      <w:pPr>
        <w:pStyle w:val="Prrafodelista"/>
        <w:numPr>
          <w:ilvl w:val="0"/>
          <w:numId w:val="33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 w:rsidRPr="00FC1FAD">
        <w:rPr>
          <w:rFonts w:cs="Arial"/>
          <w:szCs w:val="24"/>
        </w:rPr>
        <w:t>Correo electrónico</w:t>
      </w:r>
    </w:p>
    <w:p w14:paraId="35307CD5" w14:textId="77777777" w:rsidR="00086D1C" w:rsidRPr="00FC1FAD" w:rsidRDefault="00086D1C" w:rsidP="002E15D9">
      <w:pPr>
        <w:pStyle w:val="Prrafodelista"/>
        <w:numPr>
          <w:ilvl w:val="0"/>
          <w:numId w:val="33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 w:rsidRPr="00FC1FAD">
        <w:rPr>
          <w:rFonts w:cs="Arial"/>
          <w:szCs w:val="24"/>
        </w:rPr>
        <w:t>Memorando</w:t>
      </w:r>
    </w:p>
    <w:p w14:paraId="2031C77B" w14:textId="77777777" w:rsidR="00086D1C" w:rsidRPr="00FC1FAD" w:rsidRDefault="00086D1C" w:rsidP="002E15D9">
      <w:pPr>
        <w:pStyle w:val="Prrafodelista"/>
        <w:numPr>
          <w:ilvl w:val="0"/>
          <w:numId w:val="33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 w:rsidRPr="00FC1FAD">
        <w:rPr>
          <w:rFonts w:cs="Arial"/>
          <w:szCs w:val="24"/>
        </w:rPr>
        <w:t>Especificaciones técnicas cuando aplique (F.4B2.08).</w:t>
      </w:r>
    </w:p>
    <w:p w14:paraId="30BE7F55" w14:textId="77777777" w:rsidR="00086D1C" w:rsidRPr="00FC1FAD" w:rsidRDefault="00086D1C" w:rsidP="002E15D9">
      <w:pPr>
        <w:pStyle w:val="Prrafodelista"/>
        <w:numPr>
          <w:ilvl w:val="0"/>
          <w:numId w:val="33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 w:rsidRPr="00FC1FAD">
        <w:rPr>
          <w:rFonts w:cs="Arial"/>
          <w:szCs w:val="24"/>
        </w:rPr>
        <w:t>Estudio de mercado (F.4B2.09).</w:t>
      </w:r>
    </w:p>
    <w:p w14:paraId="1727A035" w14:textId="77777777" w:rsidR="00086D1C" w:rsidRPr="00FC1FAD" w:rsidRDefault="00086D1C" w:rsidP="002E15D9">
      <w:pPr>
        <w:pStyle w:val="Prrafodelista"/>
        <w:numPr>
          <w:ilvl w:val="0"/>
          <w:numId w:val="33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 w:rsidRPr="00FC1FAD">
        <w:rPr>
          <w:rFonts w:cs="Arial"/>
          <w:szCs w:val="24"/>
        </w:rPr>
        <w:t>Informe de levantamiento y configuración de sistemas informáticos (F.3C2.01).</w:t>
      </w:r>
    </w:p>
    <w:p w14:paraId="26142557" w14:textId="6639D58D" w:rsidR="00086D1C" w:rsidRPr="00FC1FAD" w:rsidRDefault="00086D1C" w:rsidP="002E15D9">
      <w:pPr>
        <w:pStyle w:val="Prrafodelista"/>
        <w:numPr>
          <w:ilvl w:val="0"/>
          <w:numId w:val="33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 w:rsidRPr="00FC1FAD">
        <w:rPr>
          <w:rFonts w:cs="Arial"/>
          <w:szCs w:val="24"/>
        </w:rPr>
        <w:t>Términos de referencia (F.4B2.01)</w:t>
      </w:r>
    </w:p>
    <w:p w14:paraId="0BDA2FCF" w14:textId="77777777" w:rsidR="00595012" w:rsidRPr="00FC1FAD" w:rsidRDefault="00595012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4C68C23C" w14:textId="76C9A77B" w:rsidR="002C30BF" w:rsidRDefault="002C30BF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312B0DF9" w14:textId="77777777" w:rsidR="00AF30EC" w:rsidRPr="00FC1FAD" w:rsidRDefault="00AF30EC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69F04DD0" w14:textId="77777777" w:rsidR="00772341" w:rsidRPr="00FC1FAD" w:rsidRDefault="00772341" w:rsidP="002E15D9">
      <w:pPr>
        <w:tabs>
          <w:tab w:val="clear" w:pos="7560"/>
        </w:tabs>
        <w:spacing w:line="276" w:lineRule="auto"/>
        <w:rPr>
          <w:rFonts w:cs="Arial"/>
          <w:szCs w:val="24"/>
        </w:rPr>
      </w:pPr>
    </w:p>
    <w:p w14:paraId="42E6127C" w14:textId="77777777" w:rsidR="002A2F58" w:rsidRPr="00FC1FAD" w:rsidRDefault="002A2F58" w:rsidP="002E15D9">
      <w:pPr>
        <w:pStyle w:val="Tabla"/>
        <w:spacing w:line="276" w:lineRule="auto"/>
        <w:outlineLvl w:val="0"/>
      </w:pPr>
      <w:bookmarkStart w:id="7" w:name="_Toc20413575"/>
      <w:r w:rsidRPr="00FC1FAD">
        <w:t>ANEXOS:</w:t>
      </w:r>
      <w:bookmarkEnd w:id="7"/>
    </w:p>
    <w:p w14:paraId="0F5FE46F" w14:textId="77777777" w:rsidR="005214B3" w:rsidRPr="00FC1FAD" w:rsidRDefault="005214B3" w:rsidP="002E15D9">
      <w:pPr>
        <w:tabs>
          <w:tab w:val="clear" w:pos="7560"/>
        </w:tabs>
        <w:spacing w:line="276" w:lineRule="auto"/>
        <w:rPr>
          <w:rFonts w:cs="Arial"/>
          <w:sz w:val="12"/>
          <w:szCs w:val="12"/>
        </w:rPr>
      </w:pPr>
    </w:p>
    <w:p w14:paraId="6CCB3171" w14:textId="2E59EEEC" w:rsidR="00BC2495" w:rsidRPr="00FC1FAD" w:rsidRDefault="00FC1FAD" w:rsidP="002E15D9">
      <w:pPr>
        <w:pStyle w:val="Prrafodelista"/>
        <w:numPr>
          <w:ilvl w:val="0"/>
          <w:numId w:val="24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>
        <w:rPr>
          <w:rFonts w:cs="Arial"/>
          <w:szCs w:val="24"/>
          <w:lang w:eastAsia="es-EC"/>
        </w:rPr>
        <w:t xml:space="preserve">A1: </w:t>
      </w:r>
      <w:r w:rsidR="002E15D9">
        <w:rPr>
          <w:rFonts w:cs="Arial"/>
          <w:szCs w:val="24"/>
          <w:lang w:eastAsia="es-EC"/>
        </w:rPr>
        <w:t>Ficha de proceso de N</w:t>
      </w:r>
      <w:r w:rsidR="00126086" w:rsidRPr="00FC1FAD">
        <w:rPr>
          <w:rFonts w:cs="Arial"/>
          <w:szCs w:val="24"/>
          <w:lang w:eastAsia="es-EC"/>
        </w:rPr>
        <w:t xml:space="preserve">uevos </w:t>
      </w:r>
      <w:r w:rsidR="002E15D9">
        <w:rPr>
          <w:rFonts w:cs="Arial"/>
          <w:szCs w:val="24"/>
          <w:lang w:eastAsia="es-EC"/>
        </w:rPr>
        <w:t>S</w:t>
      </w:r>
      <w:r w:rsidR="00126086" w:rsidRPr="00FC1FAD">
        <w:rPr>
          <w:rFonts w:cs="Arial"/>
          <w:szCs w:val="24"/>
          <w:lang w:eastAsia="es-EC"/>
        </w:rPr>
        <w:t>istemas (</w:t>
      </w:r>
      <w:r w:rsidR="00537E5F" w:rsidRPr="00FC1FAD">
        <w:rPr>
          <w:rFonts w:cs="Arial"/>
          <w:szCs w:val="24"/>
          <w:lang w:eastAsia="es-EC"/>
        </w:rPr>
        <w:t>FP.3C2.01</w:t>
      </w:r>
      <w:r w:rsidR="00126086" w:rsidRPr="00FC1FAD">
        <w:rPr>
          <w:rFonts w:cs="Arial"/>
          <w:szCs w:val="24"/>
          <w:lang w:eastAsia="es-EC"/>
        </w:rPr>
        <w:t>)</w:t>
      </w:r>
    </w:p>
    <w:p w14:paraId="7795B751" w14:textId="450A5C79" w:rsidR="00126086" w:rsidRDefault="00FC1FAD" w:rsidP="002E15D9">
      <w:pPr>
        <w:pStyle w:val="Prrafodelista"/>
        <w:numPr>
          <w:ilvl w:val="0"/>
          <w:numId w:val="24"/>
        </w:num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  <w:r>
        <w:rPr>
          <w:rFonts w:cs="Arial"/>
          <w:szCs w:val="24"/>
          <w:lang w:eastAsia="es-EC"/>
        </w:rPr>
        <w:t xml:space="preserve">A2: </w:t>
      </w:r>
      <w:r w:rsidR="002E15D9">
        <w:rPr>
          <w:rFonts w:cs="Arial"/>
          <w:szCs w:val="24"/>
          <w:lang w:eastAsia="es-EC"/>
        </w:rPr>
        <w:t>Diagrama de proceso de Nuevos S</w:t>
      </w:r>
      <w:r w:rsidR="00A64E26" w:rsidRPr="00FC1FAD">
        <w:rPr>
          <w:rFonts w:cs="Arial"/>
          <w:szCs w:val="24"/>
          <w:lang w:eastAsia="es-EC"/>
        </w:rPr>
        <w:t>istemas (</w:t>
      </w:r>
      <w:r w:rsidR="00537E5F" w:rsidRPr="00FC1FAD">
        <w:rPr>
          <w:rFonts w:cs="Arial"/>
          <w:szCs w:val="24"/>
          <w:lang w:eastAsia="es-EC"/>
        </w:rPr>
        <w:t>D P.3C2.01</w:t>
      </w:r>
      <w:r w:rsidR="00A64E26" w:rsidRPr="00FC1FAD">
        <w:rPr>
          <w:rFonts w:cs="Arial"/>
          <w:szCs w:val="24"/>
          <w:lang w:eastAsia="es-EC"/>
        </w:rPr>
        <w:t>)</w:t>
      </w:r>
    </w:p>
    <w:p w14:paraId="0A2BD9C7" w14:textId="6F12B444" w:rsidR="00FC1FAD" w:rsidRPr="00FC1FAD" w:rsidRDefault="00FC1FAD" w:rsidP="002E15D9">
      <w:pPr>
        <w:pStyle w:val="Prrafodelista"/>
        <w:numPr>
          <w:ilvl w:val="0"/>
          <w:numId w:val="25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  <w:lang w:eastAsia="es-EC"/>
        </w:rPr>
        <w:t xml:space="preserve">A3: </w:t>
      </w:r>
      <w:r w:rsidRPr="00FC1FAD">
        <w:rPr>
          <w:rFonts w:cs="Arial"/>
          <w:szCs w:val="24"/>
        </w:rPr>
        <w:t>Política interna para aplicación de procedimientos del área de Sistemas (E.3C1.01).</w:t>
      </w:r>
    </w:p>
    <w:p w14:paraId="4A34A1F4" w14:textId="77777777" w:rsidR="00BC2495" w:rsidRPr="00FC1FAD" w:rsidRDefault="00BC2495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6035E8AD" w14:textId="77777777" w:rsidR="0008052D" w:rsidRPr="00FC1FAD" w:rsidRDefault="0008052D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0F2C294A" w14:textId="77777777" w:rsidR="00EA34C4" w:rsidRPr="00FC1FAD" w:rsidRDefault="00EA34C4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2C38B9B3" w14:textId="77777777" w:rsidR="00772341" w:rsidRPr="00FC1FAD" w:rsidRDefault="00772341" w:rsidP="002E15D9">
      <w:pPr>
        <w:tabs>
          <w:tab w:val="clear" w:pos="7560"/>
        </w:tabs>
        <w:spacing w:line="276" w:lineRule="auto"/>
        <w:jc w:val="left"/>
        <w:rPr>
          <w:rFonts w:cs="Arial"/>
          <w:szCs w:val="24"/>
        </w:rPr>
      </w:pPr>
    </w:p>
    <w:p w14:paraId="1738DC40" w14:textId="77777777" w:rsidR="003130AD" w:rsidRPr="00FC1FAD" w:rsidRDefault="00656175" w:rsidP="002E15D9">
      <w:pPr>
        <w:pStyle w:val="Tabla"/>
        <w:spacing w:line="276" w:lineRule="auto"/>
        <w:outlineLvl w:val="0"/>
      </w:pPr>
      <w:bookmarkStart w:id="8" w:name="_Toc20413576"/>
      <w:r w:rsidRPr="00FC1FAD">
        <w:t>CONTROL DE CAMBIOS</w:t>
      </w:r>
      <w:bookmarkEnd w:id="8"/>
    </w:p>
    <w:p w14:paraId="7B663D04" w14:textId="77777777" w:rsidR="00656175" w:rsidRPr="00FC1FAD" w:rsidRDefault="00656175" w:rsidP="002E15D9">
      <w:pPr>
        <w:pStyle w:val="Tabla"/>
        <w:numPr>
          <w:ilvl w:val="0"/>
          <w:numId w:val="0"/>
        </w:numPr>
        <w:spacing w:line="276" w:lineRule="auto"/>
        <w:rPr>
          <w:sz w:val="14"/>
        </w:rPr>
      </w:pPr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2870"/>
        <w:gridCol w:w="1171"/>
        <w:gridCol w:w="1285"/>
        <w:gridCol w:w="1513"/>
        <w:gridCol w:w="1276"/>
      </w:tblGrid>
      <w:tr w:rsidR="00656175" w:rsidRPr="00FC1FAD" w14:paraId="6099CC50" w14:textId="77777777" w:rsidTr="00FC1FAD">
        <w:trPr>
          <w:trHeight w:val="567"/>
        </w:trPr>
        <w:tc>
          <w:tcPr>
            <w:tcW w:w="1099" w:type="dxa"/>
            <w:shd w:val="clear" w:color="auto" w:fill="D9D9D9"/>
            <w:vAlign w:val="center"/>
          </w:tcPr>
          <w:p w14:paraId="1C3FC462" w14:textId="77777777" w:rsidR="00656175" w:rsidRPr="00FC1FAD" w:rsidRDefault="00656175" w:rsidP="002E15D9">
            <w:pPr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 w:rsidRPr="00FC1FAD">
              <w:rPr>
                <w:rFonts w:cs="Arial"/>
                <w:b/>
                <w:bCs/>
                <w:sz w:val="16"/>
                <w:szCs w:val="24"/>
              </w:rPr>
              <w:t>FECHA ANTERIOR</w:t>
            </w:r>
          </w:p>
        </w:tc>
        <w:tc>
          <w:tcPr>
            <w:tcW w:w="2870" w:type="dxa"/>
            <w:shd w:val="clear" w:color="auto" w:fill="D9D9D9"/>
            <w:vAlign w:val="center"/>
          </w:tcPr>
          <w:p w14:paraId="555D95E1" w14:textId="77777777" w:rsidR="00656175" w:rsidRPr="00FC1FAD" w:rsidRDefault="00656175" w:rsidP="002E15D9">
            <w:pPr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 w:rsidRPr="00FC1FAD">
              <w:rPr>
                <w:rFonts w:cs="Arial"/>
                <w:b/>
                <w:bCs/>
                <w:sz w:val="16"/>
                <w:szCs w:val="24"/>
              </w:rPr>
              <w:t>DESCRIPCIÓN DE CAMBIOS O MODIFICACIONES</w:t>
            </w:r>
          </w:p>
        </w:tc>
        <w:tc>
          <w:tcPr>
            <w:tcW w:w="1171" w:type="dxa"/>
            <w:shd w:val="clear" w:color="auto" w:fill="D9D9D9"/>
            <w:vAlign w:val="center"/>
          </w:tcPr>
          <w:p w14:paraId="024BAE03" w14:textId="77777777" w:rsidR="00656175" w:rsidRPr="00FC1FAD" w:rsidRDefault="00656175" w:rsidP="002E15D9">
            <w:pPr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 w:rsidRPr="00FC1FAD">
              <w:rPr>
                <w:rFonts w:cs="Arial"/>
                <w:b/>
                <w:bCs/>
                <w:sz w:val="16"/>
                <w:szCs w:val="24"/>
              </w:rPr>
              <w:t>FECHA DEL CAMBIO</w:t>
            </w:r>
          </w:p>
        </w:tc>
        <w:tc>
          <w:tcPr>
            <w:tcW w:w="1285" w:type="dxa"/>
            <w:shd w:val="clear" w:color="auto" w:fill="D9D9D9"/>
            <w:vAlign w:val="center"/>
          </w:tcPr>
          <w:p w14:paraId="2C5F5154" w14:textId="77777777" w:rsidR="00656175" w:rsidRPr="00FC1FAD" w:rsidRDefault="00656175" w:rsidP="002E15D9">
            <w:pPr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 w:rsidRPr="00FC1FAD">
              <w:rPr>
                <w:rFonts w:cs="Arial"/>
                <w:b/>
                <w:bCs/>
                <w:sz w:val="16"/>
                <w:szCs w:val="24"/>
              </w:rPr>
              <w:t>ELABORADO POR</w:t>
            </w:r>
          </w:p>
        </w:tc>
        <w:tc>
          <w:tcPr>
            <w:tcW w:w="1513" w:type="dxa"/>
            <w:shd w:val="clear" w:color="auto" w:fill="D9D9D9"/>
            <w:vAlign w:val="center"/>
          </w:tcPr>
          <w:p w14:paraId="5FBFCBBF" w14:textId="77777777" w:rsidR="00656175" w:rsidRPr="00FC1FAD" w:rsidRDefault="00656175" w:rsidP="002E15D9">
            <w:pPr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 w:rsidRPr="00FC1FAD">
              <w:rPr>
                <w:rFonts w:cs="Arial"/>
                <w:b/>
                <w:bCs/>
                <w:sz w:val="16"/>
                <w:szCs w:val="24"/>
              </w:rPr>
              <w:t>REVISADO POR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BF85320" w14:textId="77777777" w:rsidR="00656175" w:rsidRPr="00FC1FAD" w:rsidRDefault="00656175" w:rsidP="002E15D9">
            <w:pPr>
              <w:spacing w:line="276" w:lineRule="auto"/>
              <w:jc w:val="center"/>
              <w:rPr>
                <w:rFonts w:cs="Arial"/>
                <w:b/>
                <w:bCs/>
                <w:sz w:val="16"/>
                <w:szCs w:val="24"/>
              </w:rPr>
            </w:pPr>
            <w:r w:rsidRPr="00FC1FAD">
              <w:rPr>
                <w:rFonts w:cs="Arial"/>
                <w:b/>
                <w:bCs/>
                <w:sz w:val="16"/>
                <w:szCs w:val="24"/>
              </w:rPr>
              <w:t>APROBADO POR</w:t>
            </w:r>
          </w:p>
        </w:tc>
      </w:tr>
      <w:tr w:rsidR="006E6A03" w:rsidRPr="00FC1FAD" w14:paraId="257F6E25" w14:textId="77777777" w:rsidTr="00FC1FAD">
        <w:trPr>
          <w:trHeight w:val="2550"/>
        </w:trPr>
        <w:tc>
          <w:tcPr>
            <w:tcW w:w="1099" w:type="dxa"/>
            <w:vAlign w:val="center"/>
          </w:tcPr>
          <w:p w14:paraId="0740032A" w14:textId="77777777" w:rsidR="006E6A03" w:rsidRPr="00FC1FAD" w:rsidRDefault="006E6A03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N/A</w:t>
            </w:r>
          </w:p>
        </w:tc>
        <w:tc>
          <w:tcPr>
            <w:tcW w:w="2870" w:type="dxa"/>
            <w:vAlign w:val="center"/>
          </w:tcPr>
          <w:p w14:paraId="3DC61D87" w14:textId="77777777" w:rsidR="006E6A03" w:rsidRPr="00FC1FAD" w:rsidRDefault="006E6A03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Creación e ingreso al SGC</w:t>
            </w:r>
          </w:p>
        </w:tc>
        <w:tc>
          <w:tcPr>
            <w:tcW w:w="1171" w:type="dxa"/>
            <w:vAlign w:val="center"/>
          </w:tcPr>
          <w:p w14:paraId="74679184" w14:textId="7A16660E" w:rsidR="006E6A03" w:rsidRPr="00FC1FAD" w:rsidRDefault="00122C7A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>
              <w:rPr>
                <w:rFonts w:cs="Arial"/>
                <w:bCs/>
                <w:sz w:val="16"/>
                <w:szCs w:val="24"/>
              </w:rPr>
              <w:t>2020-</w:t>
            </w:r>
            <w:r w:rsidR="00915595">
              <w:rPr>
                <w:rFonts w:cs="Arial"/>
                <w:bCs/>
                <w:sz w:val="16"/>
                <w:szCs w:val="24"/>
              </w:rPr>
              <w:t>08</w:t>
            </w:r>
            <w:r>
              <w:rPr>
                <w:rFonts w:cs="Arial"/>
                <w:bCs/>
                <w:sz w:val="16"/>
                <w:szCs w:val="24"/>
              </w:rPr>
              <w:t>-</w:t>
            </w:r>
            <w:r w:rsidR="00915595">
              <w:rPr>
                <w:rFonts w:cs="Arial"/>
                <w:bCs/>
                <w:sz w:val="16"/>
                <w:szCs w:val="24"/>
              </w:rPr>
              <w:t>14</w:t>
            </w:r>
          </w:p>
        </w:tc>
        <w:tc>
          <w:tcPr>
            <w:tcW w:w="1285" w:type="dxa"/>
            <w:vAlign w:val="center"/>
          </w:tcPr>
          <w:p w14:paraId="016B5F69" w14:textId="77777777" w:rsidR="00A52F79" w:rsidRPr="00A52F79" w:rsidRDefault="00A52F79" w:rsidP="00A52F7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A52F79">
              <w:rPr>
                <w:rFonts w:cs="Arial"/>
                <w:bCs/>
                <w:sz w:val="16"/>
                <w:szCs w:val="24"/>
              </w:rPr>
              <w:t>Srta. Doménica González Rojas</w:t>
            </w:r>
          </w:p>
          <w:p w14:paraId="5CFB1D6F" w14:textId="0F37DF38" w:rsidR="006E6A03" w:rsidRPr="00FC1FAD" w:rsidRDefault="00A52F79" w:rsidP="00A52F7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A52F79">
              <w:rPr>
                <w:rFonts w:cs="Arial"/>
                <w:bCs/>
                <w:sz w:val="16"/>
                <w:szCs w:val="24"/>
              </w:rPr>
              <w:t>Auxiliar Administrativa de Procesos y Medio Ambiente</w:t>
            </w:r>
          </w:p>
        </w:tc>
        <w:tc>
          <w:tcPr>
            <w:tcW w:w="1513" w:type="dxa"/>
            <w:vAlign w:val="center"/>
          </w:tcPr>
          <w:p w14:paraId="5F4DBC36" w14:textId="115E3C48" w:rsidR="00F02E5B" w:rsidRPr="00FC1FAD" w:rsidRDefault="00CB5802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Ing</w:t>
            </w:r>
            <w:r w:rsidR="00FE40B6" w:rsidRPr="00FC1FAD">
              <w:rPr>
                <w:rFonts w:cs="Arial"/>
                <w:bCs/>
                <w:sz w:val="16"/>
                <w:szCs w:val="24"/>
              </w:rPr>
              <w:t>.</w:t>
            </w:r>
            <w:r w:rsidRPr="00FC1FAD">
              <w:rPr>
                <w:rFonts w:cs="Arial"/>
                <w:bCs/>
                <w:sz w:val="16"/>
                <w:szCs w:val="24"/>
              </w:rPr>
              <w:t xml:space="preserve"> Héctor Neira</w:t>
            </w:r>
            <w:r w:rsidR="000E739A" w:rsidRPr="00FC1FAD">
              <w:rPr>
                <w:rFonts w:cs="Arial"/>
                <w:bCs/>
                <w:sz w:val="16"/>
                <w:szCs w:val="24"/>
              </w:rPr>
              <w:t xml:space="preserve"> Rivera</w:t>
            </w:r>
          </w:p>
          <w:p w14:paraId="3CF45322" w14:textId="0DFAD7D7" w:rsidR="00CB5802" w:rsidRPr="00FC1FAD" w:rsidRDefault="00CB5802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Director de Sistemas</w:t>
            </w:r>
          </w:p>
          <w:p w14:paraId="443A47DF" w14:textId="77777777" w:rsidR="00F02E5B" w:rsidRPr="00FC1FAD" w:rsidRDefault="00F02E5B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</w:p>
          <w:p w14:paraId="0AE41134" w14:textId="77777777" w:rsidR="00284424" w:rsidRPr="00FC1FAD" w:rsidRDefault="00284424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Ing. Federico Avilés Muñoz</w:t>
            </w:r>
          </w:p>
          <w:p w14:paraId="6A74AD89" w14:textId="77777777" w:rsidR="006E6A03" w:rsidRPr="00FC1FAD" w:rsidRDefault="00284424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Director de Procesos y Medio Ambiente</w:t>
            </w:r>
          </w:p>
        </w:tc>
        <w:tc>
          <w:tcPr>
            <w:tcW w:w="1276" w:type="dxa"/>
            <w:vAlign w:val="center"/>
          </w:tcPr>
          <w:p w14:paraId="19326313" w14:textId="77777777" w:rsidR="00F02E5B" w:rsidRPr="00FC1FAD" w:rsidRDefault="00F02E5B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Abg. Jorge Pinto Aveiga</w:t>
            </w:r>
          </w:p>
          <w:p w14:paraId="3D0F7E82" w14:textId="77777777" w:rsidR="00F02E5B" w:rsidRPr="00FC1FAD" w:rsidRDefault="00F02E5B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Sub-Gerente General</w:t>
            </w:r>
          </w:p>
          <w:p w14:paraId="16751A52" w14:textId="77777777" w:rsidR="006E6A03" w:rsidRPr="00FC1FAD" w:rsidRDefault="00F02E5B" w:rsidP="002E15D9">
            <w:pPr>
              <w:spacing w:line="276" w:lineRule="auto"/>
              <w:jc w:val="center"/>
              <w:rPr>
                <w:rFonts w:cs="Arial"/>
                <w:bCs/>
                <w:sz w:val="16"/>
                <w:szCs w:val="24"/>
              </w:rPr>
            </w:pPr>
            <w:r w:rsidRPr="00FC1FAD">
              <w:rPr>
                <w:rFonts w:cs="Arial"/>
                <w:bCs/>
                <w:sz w:val="16"/>
                <w:szCs w:val="24"/>
              </w:rPr>
              <w:t>(Delegado del Gerente General)</w:t>
            </w:r>
          </w:p>
        </w:tc>
      </w:tr>
    </w:tbl>
    <w:p w14:paraId="24B13751" w14:textId="77777777" w:rsidR="00772341" w:rsidRPr="00FC1FAD" w:rsidRDefault="00772341" w:rsidP="002E15D9">
      <w:pPr>
        <w:pStyle w:val="Tabla"/>
        <w:numPr>
          <w:ilvl w:val="0"/>
          <w:numId w:val="0"/>
        </w:numPr>
        <w:spacing w:line="276" w:lineRule="auto"/>
      </w:pPr>
    </w:p>
    <w:p w14:paraId="3DA3E8E8" w14:textId="60C4B656" w:rsidR="00FC1FAD" w:rsidRDefault="00FC1FAD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6BE8F784" w14:textId="0245E4B6" w:rsidR="00FC1FAD" w:rsidRPr="00FC1FAD" w:rsidRDefault="002E15D9" w:rsidP="00CD2934">
      <w:pPr>
        <w:tabs>
          <w:tab w:val="clear" w:pos="7560"/>
        </w:tabs>
        <w:spacing w:line="276" w:lineRule="auto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  <w:lang w:eastAsia="es-EC"/>
        </w:rPr>
        <w:lastRenderedPageBreak/>
        <w:t>A1: Ficha de Proceso de Nuevos S</w:t>
      </w:r>
      <w:r w:rsidR="00FC1FAD" w:rsidRPr="00FC1FAD">
        <w:rPr>
          <w:rFonts w:cs="Arial"/>
          <w:b/>
          <w:szCs w:val="24"/>
          <w:lang w:eastAsia="es-EC"/>
        </w:rPr>
        <w:t>istemas (FP.3C2.01)</w:t>
      </w:r>
    </w:p>
    <w:p w14:paraId="391B1D4A" w14:textId="2856FD52" w:rsidR="00FC1FAD" w:rsidRDefault="00CD2934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r w:rsidRPr="00CD2934">
        <w:rPr>
          <w:noProof/>
        </w:rPr>
        <w:drawing>
          <wp:inline distT="0" distB="0" distL="0" distR="0" wp14:anchorId="0103AE1C" wp14:editId="7D3E9577">
            <wp:extent cx="5850890" cy="82854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828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82C7" w14:textId="002614D9" w:rsidR="00FC1FAD" w:rsidRPr="00FC1FAD" w:rsidRDefault="00FC1FAD" w:rsidP="00C80AE9">
      <w:pPr>
        <w:tabs>
          <w:tab w:val="clear" w:pos="7560"/>
        </w:tabs>
        <w:spacing w:line="276" w:lineRule="auto"/>
        <w:jc w:val="center"/>
        <w:rPr>
          <w:rFonts w:cs="Arial"/>
          <w:b/>
          <w:szCs w:val="24"/>
        </w:rPr>
      </w:pPr>
      <w:r w:rsidRPr="00FC1FAD">
        <w:rPr>
          <w:rFonts w:cs="Arial"/>
          <w:b/>
          <w:szCs w:val="24"/>
          <w:lang w:eastAsia="es-EC"/>
        </w:rPr>
        <w:lastRenderedPageBreak/>
        <w:t>A2: Diagrama de proceso de nuevos sistemas (D P.3C2.01)</w:t>
      </w:r>
    </w:p>
    <w:p w14:paraId="21247BAB" w14:textId="4BF12167" w:rsidR="00FC1FAD" w:rsidRDefault="00A501DB" w:rsidP="002E15D9">
      <w:pPr>
        <w:spacing w:line="276" w:lineRule="auto"/>
        <w:rPr>
          <w:rFonts w:cs="Arial"/>
          <w:b/>
          <w:szCs w:val="24"/>
          <w:lang w:eastAsia="es-EC"/>
        </w:rPr>
      </w:pPr>
      <w:r>
        <w:object w:dxaOrig="12912" w:dyaOrig="14148" w14:anchorId="5012D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4pt;height:504.65pt" o:ole="">
            <v:imagedata r:id="rId9" o:title=""/>
          </v:shape>
          <o:OLEObject Type="Embed" ProgID="Visio.Drawing.15" ShapeID="_x0000_i1025" DrawAspect="Content" ObjectID="_1659196876" r:id="rId10"/>
        </w:object>
      </w:r>
    </w:p>
    <w:p w14:paraId="297A79CD" w14:textId="092587AE" w:rsidR="00FC1FAD" w:rsidRDefault="00FC1FAD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r>
        <w:rPr>
          <w:rFonts w:cs="Arial"/>
          <w:b/>
          <w:szCs w:val="24"/>
          <w:lang w:eastAsia="es-EC"/>
        </w:rPr>
        <w:br w:type="page"/>
      </w:r>
    </w:p>
    <w:p w14:paraId="77F6B5A0" w14:textId="7B36C0C4" w:rsidR="00FC1FAD" w:rsidRPr="00FC1FAD" w:rsidRDefault="00FC1FAD" w:rsidP="00A668AF">
      <w:pPr>
        <w:spacing w:line="276" w:lineRule="auto"/>
        <w:jc w:val="center"/>
        <w:rPr>
          <w:rFonts w:cs="Arial"/>
          <w:b/>
          <w:szCs w:val="24"/>
        </w:rPr>
      </w:pPr>
      <w:r w:rsidRPr="00FC1FAD">
        <w:rPr>
          <w:rFonts w:cs="Arial"/>
          <w:b/>
          <w:szCs w:val="24"/>
          <w:lang w:eastAsia="es-EC"/>
        </w:rPr>
        <w:lastRenderedPageBreak/>
        <w:t xml:space="preserve">A3: </w:t>
      </w:r>
      <w:r w:rsidRPr="00FC1FAD">
        <w:rPr>
          <w:rFonts w:cs="Arial"/>
          <w:b/>
          <w:szCs w:val="24"/>
        </w:rPr>
        <w:t>Política interna para aplicación de procedimientos del área de Sistemas (E.3C1.01).</w:t>
      </w:r>
    </w:p>
    <w:p w14:paraId="3893888A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bookmarkStart w:id="9" w:name="_Hlk48581099"/>
    </w:p>
    <w:p w14:paraId="0EE9EDF4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r>
        <w:rPr>
          <w:noProof/>
        </w:rPr>
        <w:drawing>
          <wp:inline distT="0" distB="0" distL="0" distR="0" wp14:anchorId="53A209BC" wp14:editId="0A5C4F7C">
            <wp:extent cx="5802923" cy="7787223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666" cy="78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589F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0806A155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r>
        <w:rPr>
          <w:noProof/>
        </w:rPr>
        <w:lastRenderedPageBreak/>
        <w:drawing>
          <wp:inline distT="0" distB="0" distL="0" distR="0" wp14:anchorId="126207E4" wp14:editId="55D56003">
            <wp:extent cx="5486400" cy="78563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061" cy="78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FDFE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0D87B106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299EEC0E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50D28EE4" w14:textId="77777777" w:rsidR="0076377B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  <w:r>
        <w:rPr>
          <w:noProof/>
        </w:rPr>
        <w:lastRenderedPageBreak/>
        <w:drawing>
          <wp:inline distT="0" distB="0" distL="0" distR="0" wp14:anchorId="75D1370B" wp14:editId="763986AC">
            <wp:extent cx="5943600" cy="78335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139" cy="78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"/>
    <w:p w14:paraId="38C0B30F" w14:textId="77777777" w:rsidR="0076377B" w:rsidRPr="00B8472E" w:rsidRDefault="0076377B" w:rsidP="0076377B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1F2584CD" w14:textId="77777777" w:rsidR="002E1621" w:rsidRPr="00B8472E" w:rsidRDefault="002E1621" w:rsidP="002E1621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  <w:lang w:eastAsia="es-EC"/>
        </w:rPr>
      </w:pPr>
    </w:p>
    <w:p w14:paraId="77104A57" w14:textId="0DC11A9A" w:rsidR="00936238" w:rsidRPr="00FC1FAD" w:rsidRDefault="00936238" w:rsidP="002E15D9">
      <w:pPr>
        <w:tabs>
          <w:tab w:val="clear" w:pos="7560"/>
        </w:tabs>
        <w:spacing w:line="276" w:lineRule="auto"/>
        <w:jc w:val="left"/>
        <w:rPr>
          <w:rFonts w:cs="Arial"/>
          <w:b/>
          <w:szCs w:val="24"/>
        </w:rPr>
      </w:pPr>
    </w:p>
    <w:sectPr w:rsidR="00936238" w:rsidRPr="00FC1FAD" w:rsidSect="00FC1FAD">
      <w:headerReference w:type="default" r:id="rId14"/>
      <w:footerReference w:type="even" r:id="rId15"/>
      <w:pgSz w:w="11906" w:h="16838" w:code="9"/>
      <w:pgMar w:top="1418" w:right="991" w:bottom="851" w:left="1701" w:header="720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6A031E" w14:textId="77777777" w:rsidR="00D4212E" w:rsidRDefault="00D4212E">
      <w:r>
        <w:separator/>
      </w:r>
    </w:p>
  </w:endnote>
  <w:endnote w:type="continuationSeparator" w:id="0">
    <w:p w14:paraId="60781D26" w14:textId="77777777" w:rsidR="00D4212E" w:rsidRDefault="00D42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1F2F3" w14:textId="77777777" w:rsidR="002E47A9" w:rsidRDefault="002E47A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124FD6" w14:textId="77777777" w:rsidR="002E47A9" w:rsidRDefault="002E47A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54BAF" w14:textId="77777777" w:rsidR="00D4212E" w:rsidRDefault="00D4212E">
      <w:r>
        <w:separator/>
      </w:r>
    </w:p>
  </w:footnote>
  <w:footnote w:type="continuationSeparator" w:id="0">
    <w:p w14:paraId="51B8D41C" w14:textId="77777777" w:rsidR="00D4212E" w:rsidRDefault="00D42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20" w:type="dxa"/>
      <w:tblInd w:w="-289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36"/>
      <w:gridCol w:w="4152"/>
      <w:gridCol w:w="1134"/>
      <w:gridCol w:w="1598"/>
    </w:tblGrid>
    <w:tr w:rsidR="002E47A9" w:rsidRPr="00A32545" w14:paraId="58C98E7A" w14:textId="77777777" w:rsidTr="002C30BF">
      <w:trPr>
        <w:trHeight w:val="340"/>
      </w:trPr>
      <w:tc>
        <w:tcPr>
          <w:tcW w:w="29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auto"/>
          <w:noWrap/>
          <w:vAlign w:val="center"/>
        </w:tcPr>
        <w:p w14:paraId="4349CBBB" w14:textId="77777777" w:rsidR="002E47A9" w:rsidRPr="00A32545" w:rsidRDefault="002E47A9" w:rsidP="004B1EC4">
          <w:pPr>
            <w:jc w:val="center"/>
            <w:rPr>
              <w:b/>
              <w:bCs/>
              <w:i/>
              <w:sz w:val="20"/>
            </w:rPr>
          </w:pPr>
          <w:r w:rsidRPr="00A32545">
            <w:rPr>
              <w:rFonts w:cs="Arial"/>
              <w:i/>
              <w:noProof/>
              <w:sz w:val="20"/>
              <w:lang w:eastAsia="es-EC"/>
            </w:rPr>
            <w:drawing>
              <wp:anchor distT="0" distB="0" distL="114300" distR="114300" simplePos="0" relativeHeight="251658240" behindDoc="1" locked="0" layoutInCell="1" allowOverlap="1" wp14:anchorId="44D5220C" wp14:editId="3F87F196">
                <wp:simplePos x="0" y="0"/>
                <wp:positionH relativeFrom="column">
                  <wp:posOffset>-9525</wp:posOffset>
                </wp:positionH>
                <wp:positionV relativeFrom="page">
                  <wp:posOffset>-10160</wp:posOffset>
                </wp:positionV>
                <wp:extent cx="1807845" cy="527050"/>
                <wp:effectExtent l="0" t="0" r="1905" b="635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TTG AZU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5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noWrap/>
          <w:vAlign w:val="center"/>
        </w:tcPr>
        <w:p w14:paraId="1042F927" w14:textId="77777777" w:rsidR="00537E5F" w:rsidRDefault="00101167" w:rsidP="008B7E2F">
          <w:pPr>
            <w:jc w:val="center"/>
            <w:rPr>
              <w:b/>
              <w:bCs/>
              <w:i/>
              <w:sz w:val="23"/>
              <w:szCs w:val="23"/>
            </w:rPr>
          </w:pPr>
          <w:r>
            <w:rPr>
              <w:b/>
              <w:bCs/>
              <w:i/>
              <w:sz w:val="23"/>
              <w:szCs w:val="23"/>
            </w:rPr>
            <w:t xml:space="preserve">PROCEDIMIENTO </w:t>
          </w:r>
        </w:p>
        <w:p w14:paraId="011997F5" w14:textId="0A0F83E1" w:rsidR="002E47A9" w:rsidRPr="004B257B" w:rsidRDefault="00101167" w:rsidP="008B7E2F">
          <w:pPr>
            <w:jc w:val="center"/>
            <w:rPr>
              <w:b/>
              <w:bCs/>
              <w:i/>
              <w:sz w:val="23"/>
              <w:szCs w:val="23"/>
            </w:rPr>
          </w:pPr>
          <w:r>
            <w:rPr>
              <w:b/>
              <w:bCs/>
              <w:i/>
              <w:sz w:val="23"/>
              <w:szCs w:val="23"/>
            </w:rPr>
            <w:t>DE NUEVOS SISTEMAS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center"/>
        </w:tcPr>
        <w:p w14:paraId="4DE74F5F" w14:textId="77777777" w:rsidR="002E47A9" w:rsidRPr="00A32545" w:rsidRDefault="002E47A9" w:rsidP="005E1682">
          <w:pPr>
            <w:jc w:val="left"/>
            <w:rPr>
              <w:b/>
              <w:bCs/>
              <w:i/>
              <w:sz w:val="20"/>
            </w:rPr>
          </w:pPr>
          <w:r w:rsidRPr="00A32545">
            <w:rPr>
              <w:b/>
              <w:bCs/>
              <w:i/>
              <w:sz w:val="20"/>
            </w:rPr>
            <w:t xml:space="preserve">Código: </w:t>
          </w:r>
        </w:p>
      </w:tc>
      <w:tc>
        <w:tcPr>
          <w:tcW w:w="15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3DDCC049" w14:textId="1634AAD7" w:rsidR="002E47A9" w:rsidRPr="00A32545" w:rsidRDefault="000E739A" w:rsidP="00B92D58">
          <w:pPr>
            <w:jc w:val="center"/>
            <w:rPr>
              <w:bCs/>
              <w:i/>
              <w:sz w:val="20"/>
            </w:rPr>
          </w:pPr>
          <w:r w:rsidRPr="000E739A">
            <w:rPr>
              <w:bCs/>
              <w:i/>
              <w:sz w:val="20"/>
            </w:rPr>
            <w:t>P.3C2.01</w:t>
          </w:r>
        </w:p>
      </w:tc>
    </w:tr>
    <w:tr w:rsidR="002E47A9" w:rsidRPr="00A32545" w14:paraId="060CFC09" w14:textId="77777777" w:rsidTr="002C30BF">
      <w:trPr>
        <w:trHeight w:val="340"/>
      </w:trPr>
      <w:tc>
        <w:tcPr>
          <w:tcW w:w="2936" w:type="dxa"/>
          <w:vMerge/>
          <w:tcBorders>
            <w:top w:val="nil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476BD5FB" w14:textId="77777777" w:rsidR="002E47A9" w:rsidRPr="00A32545" w:rsidRDefault="002E47A9" w:rsidP="00BA409E">
          <w:pPr>
            <w:rPr>
              <w:rFonts w:cs="Arial"/>
              <w:i/>
              <w:sz w:val="20"/>
              <w:lang w:val="es-ES_tradnl" w:eastAsia="es-ES_tradnl"/>
            </w:rPr>
          </w:pPr>
        </w:p>
      </w:tc>
      <w:tc>
        <w:tcPr>
          <w:tcW w:w="415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0EFCDB19" w14:textId="77777777" w:rsidR="002E47A9" w:rsidRPr="00A32545" w:rsidRDefault="002E47A9" w:rsidP="00BA409E">
          <w:pPr>
            <w:rPr>
              <w:b/>
              <w:bCs/>
              <w:i/>
              <w:iCs/>
              <w:sz w:val="20"/>
              <w:lang w:val="es-ES_tradnl" w:eastAsia="es-ES_tradnl"/>
            </w:rPr>
          </w:pPr>
        </w:p>
      </w:tc>
      <w:tc>
        <w:tcPr>
          <w:tcW w:w="113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center"/>
        </w:tcPr>
        <w:p w14:paraId="156E0A8D" w14:textId="77777777" w:rsidR="002E47A9" w:rsidRPr="00A32545" w:rsidRDefault="002E47A9" w:rsidP="00BA409E">
          <w:pPr>
            <w:rPr>
              <w:rFonts w:cs="Arial"/>
              <w:b/>
              <w:bCs/>
              <w:i/>
              <w:sz w:val="20"/>
              <w:lang w:val="es-ES_tradnl" w:eastAsia="es-ES_tradnl"/>
            </w:rPr>
          </w:pPr>
          <w:r w:rsidRPr="00A32545">
            <w:rPr>
              <w:rFonts w:cs="Arial"/>
              <w:b/>
              <w:bCs/>
              <w:i/>
              <w:sz w:val="20"/>
              <w:lang w:val="es-ES_tradnl" w:eastAsia="es-ES_tradnl"/>
            </w:rPr>
            <w:t xml:space="preserve">Fecha: </w:t>
          </w:r>
        </w:p>
      </w:tc>
      <w:tc>
        <w:tcPr>
          <w:tcW w:w="159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39978D1A" w14:textId="5D33D17C" w:rsidR="00772341" w:rsidRPr="00772341" w:rsidRDefault="00DF1B16" w:rsidP="00122C7A">
          <w:pPr>
            <w:jc w:val="center"/>
            <w:rPr>
              <w:rFonts w:cs="Arial"/>
              <w:i/>
              <w:sz w:val="20"/>
            </w:rPr>
          </w:pPr>
          <w:r>
            <w:rPr>
              <w:rFonts w:cs="Arial"/>
              <w:i/>
              <w:sz w:val="20"/>
            </w:rPr>
            <w:t>2020</w:t>
          </w:r>
          <w:r w:rsidR="00AC3836" w:rsidRPr="00AC3836">
            <w:rPr>
              <w:rFonts w:cs="Arial"/>
              <w:i/>
              <w:sz w:val="20"/>
            </w:rPr>
            <w:t>-</w:t>
          </w:r>
          <w:r w:rsidR="00915595">
            <w:rPr>
              <w:rFonts w:cs="Arial"/>
              <w:i/>
              <w:sz w:val="20"/>
            </w:rPr>
            <w:t>08</w:t>
          </w:r>
          <w:r w:rsidR="00122C7A">
            <w:rPr>
              <w:rFonts w:cs="Arial"/>
              <w:i/>
              <w:sz w:val="20"/>
            </w:rPr>
            <w:t>-</w:t>
          </w:r>
          <w:r w:rsidR="00915595">
            <w:rPr>
              <w:rFonts w:cs="Arial"/>
              <w:i/>
              <w:sz w:val="20"/>
            </w:rPr>
            <w:t>1</w:t>
          </w:r>
          <w:r w:rsidR="00935F5C">
            <w:rPr>
              <w:rFonts w:cs="Arial"/>
              <w:i/>
              <w:sz w:val="20"/>
            </w:rPr>
            <w:t>4</w:t>
          </w:r>
        </w:p>
      </w:tc>
    </w:tr>
    <w:tr w:rsidR="002E47A9" w:rsidRPr="00A32545" w14:paraId="6C4A7DE8" w14:textId="77777777" w:rsidTr="002C30BF">
      <w:trPr>
        <w:trHeight w:val="340"/>
      </w:trPr>
      <w:tc>
        <w:tcPr>
          <w:tcW w:w="2936" w:type="dxa"/>
          <w:vMerge/>
          <w:tcBorders>
            <w:top w:val="nil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3B2D93BA" w14:textId="77777777" w:rsidR="002E47A9" w:rsidRPr="00A32545" w:rsidRDefault="002E47A9" w:rsidP="00BA409E">
          <w:pPr>
            <w:rPr>
              <w:rFonts w:cs="Arial"/>
              <w:i/>
              <w:sz w:val="20"/>
              <w:lang w:val="es-ES_tradnl" w:eastAsia="es-ES_tradnl"/>
            </w:rPr>
          </w:pPr>
        </w:p>
      </w:tc>
      <w:tc>
        <w:tcPr>
          <w:tcW w:w="415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5E8911B9" w14:textId="77777777" w:rsidR="002E47A9" w:rsidRPr="00A32545" w:rsidRDefault="002E47A9" w:rsidP="00BA409E">
          <w:pPr>
            <w:rPr>
              <w:b/>
              <w:bCs/>
              <w:i/>
              <w:iCs/>
              <w:sz w:val="20"/>
              <w:lang w:val="es-ES_tradnl" w:eastAsia="es-ES_tradnl"/>
            </w:rPr>
          </w:pPr>
        </w:p>
      </w:tc>
      <w:tc>
        <w:tcPr>
          <w:tcW w:w="113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center"/>
        </w:tcPr>
        <w:p w14:paraId="4B79C72A" w14:textId="77777777" w:rsidR="002E47A9" w:rsidRPr="00A32545" w:rsidRDefault="002E47A9" w:rsidP="00BA409E">
          <w:pPr>
            <w:rPr>
              <w:rFonts w:cs="Arial"/>
              <w:b/>
              <w:bCs/>
              <w:i/>
              <w:sz w:val="20"/>
              <w:lang w:val="es-ES_tradnl" w:eastAsia="es-ES_tradnl"/>
            </w:rPr>
          </w:pPr>
          <w:r w:rsidRPr="00A32545">
            <w:rPr>
              <w:rFonts w:cs="Arial"/>
              <w:b/>
              <w:bCs/>
              <w:i/>
              <w:sz w:val="20"/>
              <w:lang w:val="es-ES_tradnl" w:eastAsia="es-ES_tradnl"/>
            </w:rPr>
            <w:t>Revisión:</w:t>
          </w:r>
        </w:p>
      </w:tc>
      <w:tc>
        <w:tcPr>
          <w:tcW w:w="159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19DA71BF" w14:textId="77777777" w:rsidR="002E47A9" w:rsidRPr="00A32545" w:rsidRDefault="00772341" w:rsidP="00FD7883">
          <w:pPr>
            <w:jc w:val="center"/>
            <w:rPr>
              <w:rFonts w:cs="Arial"/>
              <w:bCs/>
              <w:i/>
              <w:sz w:val="20"/>
              <w:lang w:val="es-ES_tradnl" w:eastAsia="es-ES_tradnl"/>
            </w:rPr>
          </w:pPr>
          <w:r>
            <w:rPr>
              <w:rFonts w:cs="Arial"/>
              <w:bCs/>
              <w:i/>
              <w:sz w:val="20"/>
              <w:lang w:val="es-ES_tradnl" w:eastAsia="es-ES_tradnl"/>
            </w:rPr>
            <w:t>0</w:t>
          </w:r>
        </w:p>
      </w:tc>
    </w:tr>
    <w:tr w:rsidR="002E47A9" w:rsidRPr="00A32545" w14:paraId="6F05EA80" w14:textId="77777777" w:rsidTr="002C30BF">
      <w:trPr>
        <w:trHeight w:val="340"/>
      </w:trPr>
      <w:tc>
        <w:tcPr>
          <w:tcW w:w="2936" w:type="dxa"/>
          <w:vMerge/>
          <w:tcBorders>
            <w:top w:val="nil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00CD1F1A" w14:textId="77777777" w:rsidR="002E47A9" w:rsidRPr="00A32545" w:rsidRDefault="002E47A9" w:rsidP="00BA409E">
          <w:pPr>
            <w:rPr>
              <w:rFonts w:cs="Arial"/>
              <w:i/>
              <w:sz w:val="20"/>
              <w:lang w:val="es-ES_tradnl" w:eastAsia="es-ES_tradnl"/>
            </w:rPr>
          </w:pPr>
        </w:p>
      </w:tc>
      <w:tc>
        <w:tcPr>
          <w:tcW w:w="415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582ED8A0" w14:textId="77777777" w:rsidR="002E47A9" w:rsidRPr="00A32545" w:rsidRDefault="002E47A9" w:rsidP="00BA409E">
          <w:pPr>
            <w:rPr>
              <w:b/>
              <w:bCs/>
              <w:i/>
              <w:iCs/>
              <w:sz w:val="20"/>
              <w:lang w:val="es-ES_tradnl" w:eastAsia="es-ES_tradnl"/>
            </w:rPr>
          </w:pPr>
        </w:p>
      </w:tc>
      <w:tc>
        <w:tcPr>
          <w:tcW w:w="113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center"/>
        </w:tcPr>
        <w:p w14:paraId="1839441A" w14:textId="77777777" w:rsidR="002E47A9" w:rsidRPr="00A32545" w:rsidRDefault="002E47A9" w:rsidP="00BA409E">
          <w:pPr>
            <w:rPr>
              <w:rFonts w:cs="Arial"/>
              <w:b/>
              <w:bCs/>
              <w:i/>
              <w:sz w:val="20"/>
              <w:lang w:val="es-ES_tradnl" w:eastAsia="es-ES_tradnl"/>
            </w:rPr>
          </w:pPr>
          <w:r w:rsidRPr="00A32545">
            <w:rPr>
              <w:rFonts w:cs="Arial"/>
              <w:b/>
              <w:bCs/>
              <w:i/>
              <w:sz w:val="20"/>
              <w:lang w:val="es-ES_tradnl" w:eastAsia="es-ES_tradnl"/>
            </w:rPr>
            <w:t xml:space="preserve">Páginas: </w:t>
          </w:r>
        </w:p>
      </w:tc>
      <w:tc>
        <w:tcPr>
          <w:tcW w:w="159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67F64D72" w14:textId="6E01AABE" w:rsidR="002E47A9" w:rsidRPr="00A32545" w:rsidRDefault="002E47A9" w:rsidP="00FD7883">
          <w:pPr>
            <w:jc w:val="center"/>
            <w:rPr>
              <w:rFonts w:cs="Arial"/>
              <w:bCs/>
              <w:i/>
              <w:sz w:val="20"/>
              <w:lang w:val="es-ES_tradnl" w:eastAsia="es-ES_tradnl"/>
            </w:rPr>
          </w:pPr>
          <w:r w:rsidRPr="00A32545">
            <w:rPr>
              <w:bCs/>
              <w:i/>
              <w:sz w:val="20"/>
              <w:lang w:val="es-ES_tradnl" w:eastAsia="es-ES_tradnl"/>
            </w:rPr>
            <w:fldChar w:fldCharType="begin"/>
          </w:r>
          <w:r w:rsidRPr="00A32545">
            <w:rPr>
              <w:bCs/>
              <w:i/>
              <w:sz w:val="20"/>
              <w:lang w:val="es-ES_tradnl" w:eastAsia="es-ES_tradnl"/>
            </w:rPr>
            <w:instrText xml:space="preserve"> PAGE </w:instrText>
          </w:r>
          <w:r w:rsidRPr="00A32545">
            <w:rPr>
              <w:bCs/>
              <w:i/>
              <w:sz w:val="20"/>
              <w:lang w:val="es-ES_tradnl" w:eastAsia="es-ES_tradnl"/>
            </w:rPr>
            <w:fldChar w:fldCharType="separate"/>
          </w:r>
          <w:r w:rsidR="00A542A2">
            <w:rPr>
              <w:bCs/>
              <w:i/>
              <w:noProof/>
              <w:sz w:val="20"/>
              <w:lang w:val="es-ES_tradnl" w:eastAsia="es-ES_tradnl"/>
            </w:rPr>
            <w:t>2</w:t>
          </w:r>
          <w:r w:rsidRPr="00A32545">
            <w:rPr>
              <w:bCs/>
              <w:i/>
              <w:sz w:val="20"/>
              <w:lang w:val="es-ES_tradnl" w:eastAsia="es-ES_tradnl"/>
            </w:rPr>
            <w:fldChar w:fldCharType="end"/>
          </w:r>
          <w:r w:rsidRPr="00A32545">
            <w:rPr>
              <w:bCs/>
              <w:i/>
              <w:sz w:val="20"/>
              <w:lang w:val="es-ES_tradnl" w:eastAsia="es-ES_tradnl"/>
            </w:rPr>
            <w:t xml:space="preserve"> de </w:t>
          </w:r>
          <w:r w:rsidRPr="00A32545">
            <w:rPr>
              <w:bCs/>
              <w:i/>
              <w:sz w:val="20"/>
              <w:lang w:val="es-ES_tradnl" w:eastAsia="es-ES_tradnl"/>
            </w:rPr>
            <w:fldChar w:fldCharType="begin"/>
          </w:r>
          <w:r w:rsidRPr="00A32545">
            <w:rPr>
              <w:bCs/>
              <w:i/>
              <w:sz w:val="20"/>
              <w:lang w:val="es-ES_tradnl" w:eastAsia="es-ES_tradnl"/>
            </w:rPr>
            <w:instrText xml:space="preserve"> NUMPAGES </w:instrText>
          </w:r>
          <w:r w:rsidRPr="00A32545">
            <w:rPr>
              <w:bCs/>
              <w:i/>
              <w:sz w:val="20"/>
              <w:lang w:val="es-ES_tradnl" w:eastAsia="es-ES_tradnl"/>
            </w:rPr>
            <w:fldChar w:fldCharType="separate"/>
          </w:r>
          <w:r w:rsidR="00A542A2">
            <w:rPr>
              <w:bCs/>
              <w:i/>
              <w:noProof/>
              <w:sz w:val="20"/>
              <w:lang w:val="es-ES_tradnl" w:eastAsia="es-ES_tradnl"/>
            </w:rPr>
            <w:t>10</w:t>
          </w:r>
          <w:r w:rsidRPr="00A32545">
            <w:rPr>
              <w:bCs/>
              <w:i/>
              <w:sz w:val="20"/>
              <w:lang w:val="es-ES_tradnl" w:eastAsia="es-ES_tradnl"/>
            </w:rPr>
            <w:fldChar w:fldCharType="end"/>
          </w:r>
        </w:p>
      </w:tc>
    </w:tr>
  </w:tbl>
  <w:p w14:paraId="51021368" w14:textId="77777777" w:rsidR="002E47A9" w:rsidRPr="00D1546E" w:rsidRDefault="002E47A9" w:rsidP="00D154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E066A"/>
    <w:multiLevelType w:val="hybridMultilevel"/>
    <w:tmpl w:val="809C78F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A4D79"/>
    <w:multiLevelType w:val="hybridMultilevel"/>
    <w:tmpl w:val="816233D2"/>
    <w:lvl w:ilvl="0" w:tplc="B2108E88"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F91B85"/>
    <w:multiLevelType w:val="multilevel"/>
    <w:tmpl w:val="5686D1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abla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511317"/>
    <w:multiLevelType w:val="hybridMultilevel"/>
    <w:tmpl w:val="A79201E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D5D91"/>
    <w:multiLevelType w:val="hybridMultilevel"/>
    <w:tmpl w:val="9B50F16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663A71"/>
    <w:multiLevelType w:val="hybridMultilevel"/>
    <w:tmpl w:val="666C934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F67F53"/>
    <w:multiLevelType w:val="multilevel"/>
    <w:tmpl w:val="43D833C0"/>
    <w:lvl w:ilvl="0">
      <w:start w:val="1"/>
      <w:numFmt w:val="decimal"/>
      <w:pStyle w:val="Tabla"/>
      <w:lvlText w:val="%1."/>
      <w:lvlJc w:val="left"/>
      <w:pPr>
        <w:ind w:left="360" w:hanging="360"/>
      </w:pPr>
    </w:lvl>
    <w:lvl w:ilvl="1">
      <w:start w:val="1"/>
      <w:numFmt w:val="decimal"/>
      <w:pStyle w:val="Tabla2"/>
      <w:lvlText w:val="%1.%2."/>
      <w:lvlJc w:val="left"/>
      <w:pPr>
        <w:ind w:left="4260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2F740A5"/>
    <w:multiLevelType w:val="hybridMultilevel"/>
    <w:tmpl w:val="3A64A25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E3E4A"/>
    <w:multiLevelType w:val="hybridMultilevel"/>
    <w:tmpl w:val="3A64A25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71047"/>
    <w:multiLevelType w:val="hybridMultilevel"/>
    <w:tmpl w:val="C8B8B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2120C6"/>
    <w:multiLevelType w:val="hybridMultilevel"/>
    <w:tmpl w:val="F5B4B52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6B0227"/>
    <w:multiLevelType w:val="hybridMultilevel"/>
    <w:tmpl w:val="3A64A25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E5EAA"/>
    <w:multiLevelType w:val="hybridMultilevel"/>
    <w:tmpl w:val="B75E271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0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</w:num>
  <w:num w:numId="23">
    <w:abstractNumId w:val="6"/>
  </w:num>
  <w:num w:numId="24">
    <w:abstractNumId w:val="9"/>
  </w:num>
  <w:num w:numId="25">
    <w:abstractNumId w:val="10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7"/>
  </w:num>
  <w:num w:numId="31">
    <w:abstractNumId w:val="3"/>
  </w:num>
  <w:num w:numId="32">
    <w:abstractNumId w:val="6"/>
  </w:num>
  <w:num w:numId="33">
    <w:abstractNumId w:val="5"/>
  </w:num>
  <w:num w:numId="34">
    <w:abstractNumId w:val="4"/>
  </w:num>
  <w:num w:numId="35">
    <w:abstractNumId w:val="11"/>
  </w:num>
  <w:num w:numId="36">
    <w:abstractNumId w:val="8"/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</w:num>
  <w:num w:numId="39">
    <w:abstractNumId w:val="6"/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"/>
  </w:num>
  <w:num w:numId="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</w:num>
  <w:num w:numId="48">
    <w:abstractNumId w:val="12"/>
  </w:num>
  <w:num w:numId="4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 w:cryptProviderType="rsaAES" w:cryptAlgorithmClass="hash" w:cryptAlgorithmType="typeAny" w:cryptAlgorithmSid="14" w:cryptSpinCount="100000" w:hash="Ms6mDYfLtg7U+vh3iBWyDsb9sFwt15oCgK6ts48vQ6lV9mZg6pAjsveZj2E1AoPYnWKLpl5qZc9lQ+NG4wL+6w==" w:salt="qE4NJ/XCUAIP5z/ssTB7wg=="/>
  <w:zoom w:percent="91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92"/>
    <w:rsid w:val="00001C37"/>
    <w:rsid w:val="000049EF"/>
    <w:rsid w:val="00004A8D"/>
    <w:rsid w:val="00006EED"/>
    <w:rsid w:val="00007A7A"/>
    <w:rsid w:val="00011194"/>
    <w:rsid w:val="00013EFF"/>
    <w:rsid w:val="00014562"/>
    <w:rsid w:val="00014854"/>
    <w:rsid w:val="0001700E"/>
    <w:rsid w:val="00021A2C"/>
    <w:rsid w:val="00023D8D"/>
    <w:rsid w:val="000248F1"/>
    <w:rsid w:val="0002493F"/>
    <w:rsid w:val="0002553A"/>
    <w:rsid w:val="0003010B"/>
    <w:rsid w:val="00031306"/>
    <w:rsid w:val="00032C78"/>
    <w:rsid w:val="0003518E"/>
    <w:rsid w:val="00035DD3"/>
    <w:rsid w:val="000364BE"/>
    <w:rsid w:val="00037F86"/>
    <w:rsid w:val="0004192B"/>
    <w:rsid w:val="00042407"/>
    <w:rsid w:val="000424F5"/>
    <w:rsid w:val="00042AE7"/>
    <w:rsid w:val="00042CDB"/>
    <w:rsid w:val="00042FD8"/>
    <w:rsid w:val="000501F1"/>
    <w:rsid w:val="00050306"/>
    <w:rsid w:val="000521D4"/>
    <w:rsid w:val="000539F9"/>
    <w:rsid w:val="00056C86"/>
    <w:rsid w:val="00057240"/>
    <w:rsid w:val="00057B00"/>
    <w:rsid w:val="00061F14"/>
    <w:rsid w:val="00062C77"/>
    <w:rsid w:val="00065839"/>
    <w:rsid w:val="0006641F"/>
    <w:rsid w:val="0006716A"/>
    <w:rsid w:val="000713B6"/>
    <w:rsid w:val="000731AA"/>
    <w:rsid w:val="000741F5"/>
    <w:rsid w:val="00076033"/>
    <w:rsid w:val="00077479"/>
    <w:rsid w:val="0008052D"/>
    <w:rsid w:val="0008091E"/>
    <w:rsid w:val="00086D1C"/>
    <w:rsid w:val="00087691"/>
    <w:rsid w:val="000879D6"/>
    <w:rsid w:val="0009069C"/>
    <w:rsid w:val="0009165A"/>
    <w:rsid w:val="00096308"/>
    <w:rsid w:val="000965C0"/>
    <w:rsid w:val="000A08E8"/>
    <w:rsid w:val="000A4654"/>
    <w:rsid w:val="000A4D69"/>
    <w:rsid w:val="000A6806"/>
    <w:rsid w:val="000A6990"/>
    <w:rsid w:val="000A777F"/>
    <w:rsid w:val="000B0822"/>
    <w:rsid w:val="000B090C"/>
    <w:rsid w:val="000B279D"/>
    <w:rsid w:val="000B30D9"/>
    <w:rsid w:val="000B3631"/>
    <w:rsid w:val="000B51B2"/>
    <w:rsid w:val="000B68A4"/>
    <w:rsid w:val="000B7F1E"/>
    <w:rsid w:val="000C004B"/>
    <w:rsid w:val="000C331A"/>
    <w:rsid w:val="000C4807"/>
    <w:rsid w:val="000C4AFA"/>
    <w:rsid w:val="000C7477"/>
    <w:rsid w:val="000C7B5A"/>
    <w:rsid w:val="000D0C44"/>
    <w:rsid w:val="000D1701"/>
    <w:rsid w:val="000D7C2C"/>
    <w:rsid w:val="000E0615"/>
    <w:rsid w:val="000E210F"/>
    <w:rsid w:val="000E41D2"/>
    <w:rsid w:val="000E4C1E"/>
    <w:rsid w:val="000E58F3"/>
    <w:rsid w:val="000E739A"/>
    <w:rsid w:val="000E7896"/>
    <w:rsid w:val="000F01D1"/>
    <w:rsid w:val="000F15F1"/>
    <w:rsid w:val="000F251F"/>
    <w:rsid w:val="000F329E"/>
    <w:rsid w:val="000F5A82"/>
    <w:rsid w:val="000F7B71"/>
    <w:rsid w:val="00101167"/>
    <w:rsid w:val="001016FD"/>
    <w:rsid w:val="00101ECC"/>
    <w:rsid w:val="001022E9"/>
    <w:rsid w:val="001029BA"/>
    <w:rsid w:val="00104200"/>
    <w:rsid w:val="00104E81"/>
    <w:rsid w:val="001058A2"/>
    <w:rsid w:val="00106649"/>
    <w:rsid w:val="00106901"/>
    <w:rsid w:val="00112E53"/>
    <w:rsid w:val="00113465"/>
    <w:rsid w:val="00116450"/>
    <w:rsid w:val="00120036"/>
    <w:rsid w:val="00121132"/>
    <w:rsid w:val="00121B84"/>
    <w:rsid w:val="00122C7A"/>
    <w:rsid w:val="00126086"/>
    <w:rsid w:val="00127336"/>
    <w:rsid w:val="00132250"/>
    <w:rsid w:val="0013259E"/>
    <w:rsid w:val="00133027"/>
    <w:rsid w:val="00137EAE"/>
    <w:rsid w:val="00141437"/>
    <w:rsid w:val="00141EE8"/>
    <w:rsid w:val="00142413"/>
    <w:rsid w:val="001444FA"/>
    <w:rsid w:val="00145661"/>
    <w:rsid w:val="00146093"/>
    <w:rsid w:val="0015034E"/>
    <w:rsid w:val="00150388"/>
    <w:rsid w:val="00151AB1"/>
    <w:rsid w:val="00151D39"/>
    <w:rsid w:val="00152333"/>
    <w:rsid w:val="001530E6"/>
    <w:rsid w:val="00153A27"/>
    <w:rsid w:val="00155E23"/>
    <w:rsid w:val="00156873"/>
    <w:rsid w:val="0017430E"/>
    <w:rsid w:val="001747EE"/>
    <w:rsid w:val="001754D1"/>
    <w:rsid w:val="0017660C"/>
    <w:rsid w:val="0018031A"/>
    <w:rsid w:val="0018069E"/>
    <w:rsid w:val="00180D48"/>
    <w:rsid w:val="001829B6"/>
    <w:rsid w:val="0018363E"/>
    <w:rsid w:val="00185268"/>
    <w:rsid w:val="00191880"/>
    <w:rsid w:val="00191E91"/>
    <w:rsid w:val="00192417"/>
    <w:rsid w:val="00194A22"/>
    <w:rsid w:val="00195390"/>
    <w:rsid w:val="00195B8E"/>
    <w:rsid w:val="001969CD"/>
    <w:rsid w:val="00196F55"/>
    <w:rsid w:val="001A152E"/>
    <w:rsid w:val="001A16DC"/>
    <w:rsid w:val="001A334B"/>
    <w:rsid w:val="001A3ED8"/>
    <w:rsid w:val="001A6C02"/>
    <w:rsid w:val="001B09FF"/>
    <w:rsid w:val="001B0F2A"/>
    <w:rsid w:val="001B1F84"/>
    <w:rsid w:val="001B254A"/>
    <w:rsid w:val="001B32A8"/>
    <w:rsid w:val="001B3BC1"/>
    <w:rsid w:val="001B485A"/>
    <w:rsid w:val="001B65D9"/>
    <w:rsid w:val="001B6A75"/>
    <w:rsid w:val="001C2AEB"/>
    <w:rsid w:val="001C546F"/>
    <w:rsid w:val="001C5B58"/>
    <w:rsid w:val="001C6036"/>
    <w:rsid w:val="001C72CC"/>
    <w:rsid w:val="001D658F"/>
    <w:rsid w:val="001D7BD4"/>
    <w:rsid w:val="001E29B8"/>
    <w:rsid w:val="001E3B0E"/>
    <w:rsid w:val="001E43B1"/>
    <w:rsid w:val="001E4502"/>
    <w:rsid w:val="001F5251"/>
    <w:rsid w:val="002007B9"/>
    <w:rsid w:val="00200D5C"/>
    <w:rsid w:val="00201D38"/>
    <w:rsid w:val="0020414A"/>
    <w:rsid w:val="00206D08"/>
    <w:rsid w:val="00207022"/>
    <w:rsid w:val="002075FE"/>
    <w:rsid w:val="00207781"/>
    <w:rsid w:val="0020782A"/>
    <w:rsid w:val="00212142"/>
    <w:rsid w:val="0021382C"/>
    <w:rsid w:val="00216B37"/>
    <w:rsid w:val="002203E3"/>
    <w:rsid w:val="00221736"/>
    <w:rsid w:val="00225114"/>
    <w:rsid w:val="0022698A"/>
    <w:rsid w:val="002274D1"/>
    <w:rsid w:val="00227CAD"/>
    <w:rsid w:val="002304D3"/>
    <w:rsid w:val="00232610"/>
    <w:rsid w:val="002335B4"/>
    <w:rsid w:val="00233E5B"/>
    <w:rsid w:val="00235141"/>
    <w:rsid w:val="00235A66"/>
    <w:rsid w:val="00237291"/>
    <w:rsid w:val="00237B6D"/>
    <w:rsid w:val="002402DD"/>
    <w:rsid w:val="002409AA"/>
    <w:rsid w:val="0024149B"/>
    <w:rsid w:val="00241A27"/>
    <w:rsid w:val="00244B77"/>
    <w:rsid w:val="00244FB7"/>
    <w:rsid w:val="00247696"/>
    <w:rsid w:val="00250067"/>
    <w:rsid w:val="0025038C"/>
    <w:rsid w:val="00250AA4"/>
    <w:rsid w:val="002530FF"/>
    <w:rsid w:val="002536CB"/>
    <w:rsid w:val="00260C75"/>
    <w:rsid w:val="00261873"/>
    <w:rsid w:val="00261F59"/>
    <w:rsid w:val="00265A40"/>
    <w:rsid w:val="00267B7A"/>
    <w:rsid w:val="00267D67"/>
    <w:rsid w:val="00273E6D"/>
    <w:rsid w:val="002740B4"/>
    <w:rsid w:val="00274D97"/>
    <w:rsid w:val="00280960"/>
    <w:rsid w:val="00284424"/>
    <w:rsid w:val="00292595"/>
    <w:rsid w:val="002953AC"/>
    <w:rsid w:val="00297262"/>
    <w:rsid w:val="00297421"/>
    <w:rsid w:val="00297CC5"/>
    <w:rsid w:val="002A0293"/>
    <w:rsid w:val="002A1DBA"/>
    <w:rsid w:val="002A2F58"/>
    <w:rsid w:val="002A3FB0"/>
    <w:rsid w:val="002A40DD"/>
    <w:rsid w:val="002A4775"/>
    <w:rsid w:val="002B0986"/>
    <w:rsid w:val="002B4C5D"/>
    <w:rsid w:val="002B7235"/>
    <w:rsid w:val="002C0B89"/>
    <w:rsid w:val="002C1CCF"/>
    <w:rsid w:val="002C30BF"/>
    <w:rsid w:val="002C69D0"/>
    <w:rsid w:val="002D1F00"/>
    <w:rsid w:val="002D3167"/>
    <w:rsid w:val="002D5A5E"/>
    <w:rsid w:val="002E1120"/>
    <w:rsid w:val="002E15D9"/>
    <w:rsid w:val="002E1621"/>
    <w:rsid w:val="002E47A9"/>
    <w:rsid w:val="002E7E14"/>
    <w:rsid w:val="002F0A70"/>
    <w:rsid w:val="002F0EAF"/>
    <w:rsid w:val="002F3C00"/>
    <w:rsid w:val="002F4BFC"/>
    <w:rsid w:val="002F66F4"/>
    <w:rsid w:val="002F6AE0"/>
    <w:rsid w:val="002F6BFF"/>
    <w:rsid w:val="0030013D"/>
    <w:rsid w:val="00300EFC"/>
    <w:rsid w:val="0030124C"/>
    <w:rsid w:val="00304472"/>
    <w:rsid w:val="0031267C"/>
    <w:rsid w:val="003130AD"/>
    <w:rsid w:val="003130F2"/>
    <w:rsid w:val="00316D7A"/>
    <w:rsid w:val="003177B6"/>
    <w:rsid w:val="00321EAE"/>
    <w:rsid w:val="00322CCA"/>
    <w:rsid w:val="003248CD"/>
    <w:rsid w:val="00325AB6"/>
    <w:rsid w:val="00325B35"/>
    <w:rsid w:val="00326DC1"/>
    <w:rsid w:val="00330E33"/>
    <w:rsid w:val="003365E1"/>
    <w:rsid w:val="00336BE0"/>
    <w:rsid w:val="003375B4"/>
    <w:rsid w:val="003401C9"/>
    <w:rsid w:val="00342FB2"/>
    <w:rsid w:val="00350195"/>
    <w:rsid w:val="00354E21"/>
    <w:rsid w:val="00360AC7"/>
    <w:rsid w:val="00361540"/>
    <w:rsid w:val="0036302D"/>
    <w:rsid w:val="00364F42"/>
    <w:rsid w:val="0036762A"/>
    <w:rsid w:val="00373A65"/>
    <w:rsid w:val="00373FFE"/>
    <w:rsid w:val="00375CF0"/>
    <w:rsid w:val="003804E0"/>
    <w:rsid w:val="003815F0"/>
    <w:rsid w:val="00382241"/>
    <w:rsid w:val="00384E64"/>
    <w:rsid w:val="003862F0"/>
    <w:rsid w:val="00386723"/>
    <w:rsid w:val="00386C7F"/>
    <w:rsid w:val="003877B3"/>
    <w:rsid w:val="00390C0A"/>
    <w:rsid w:val="0039329E"/>
    <w:rsid w:val="003954DA"/>
    <w:rsid w:val="00396AA7"/>
    <w:rsid w:val="003A091D"/>
    <w:rsid w:val="003A0AC7"/>
    <w:rsid w:val="003A1F46"/>
    <w:rsid w:val="003A2F51"/>
    <w:rsid w:val="003A7765"/>
    <w:rsid w:val="003B123E"/>
    <w:rsid w:val="003B3E52"/>
    <w:rsid w:val="003B7D2D"/>
    <w:rsid w:val="003C42AB"/>
    <w:rsid w:val="003C4942"/>
    <w:rsid w:val="003C5570"/>
    <w:rsid w:val="003C6995"/>
    <w:rsid w:val="003D6888"/>
    <w:rsid w:val="003D6C5A"/>
    <w:rsid w:val="003D6CE9"/>
    <w:rsid w:val="003E1752"/>
    <w:rsid w:val="003E2C6D"/>
    <w:rsid w:val="003E3AB2"/>
    <w:rsid w:val="003E5079"/>
    <w:rsid w:val="003E6AE0"/>
    <w:rsid w:val="003E6E97"/>
    <w:rsid w:val="003F260F"/>
    <w:rsid w:val="003F3ADA"/>
    <w:rsid w:val="003F4863"/>
    <w:rsid w:val="003F5418"/>
    <w:rsid w:val="003F7E16"/>
    <w:rsid w:val="00400211"/>
    <w:rsid w:val="00403DE5"/>
    <w:rsid w:val="0040406B"/>
    <w:rsid w:val="0040590F"/>
    <w:rsid w:val="00415A73"/>
    <w:rsid w:val="00417E68"/>
    <w:rsid w:val="00421FDC"/>
    <w:rsid w:val="00424745"/>
    <w:rsid w:val="00426CCC"/>
    <w:rsid w:val="00432AB4"/>
    <w:rsid w:val="004352D2"/>
    <w:rsid w:val="00435905"/>
    <w:rsid w:val="00435CC0"/>
    <w:rsid w:val="00437E84"/>
    <w:rsid w:val="00442A7A"/>
    <w:rsid w:val="00442E28"/>
    <w:rsid w:val="00444662"/>
    <w:rsid w:val="00452142"/>
    <w:rsid w:val="004547A0"/>
    <w:rsid w:val="00457E85"/>
    <w:rsid w:val="00460FAF"/>
    <w:rsid w:val="0046365A"/>
    <w:rsid w:val="00463946"/>
    <w:rsid w:val="00464B7B"/>
    <w:rsid w:val="00464FF3"/>
    <w:rsid w:val="00467D6C"/>
    <w:rsid w:val="004774CB"/>
    <w:rsid w:val="0047768E"/>
    <w:rsid w:val="00477E60"/>
    <w:rsid w:val="004815ED"/>
    <w:rsid w:val="00481720"/>
    <w:rsid w:val="00482DD9"/>
    <w:rsid w:val="0048316D"/>
    <w:rsid w:val="00490399"/>
    <w:rsid w:val="00490940"/>
    <w:rsid w:val="00490D2E"/>
    <w:rsid w:val="0049331E"/>
    <w:rsid w:val="00494BDA"/>
    <w:rsid w:val="00496AF8"/>
    <w:rsid w:val="004A2076"/>
    <w:rsid w:val="004A36BC"/>
    <w:rsid w:val="004A42D1"/>
    <w:rsid w:val="004A4885"/>
    <w:rsid w:val="004A757A"/>
    <w:rsid w:val="004B1EC4"/>
    <w:rsid w:val="004B257B"/>
    <w:rsid w:val="004B25B5"/>
    <w:rsid w:val="004B6755"/>
    <w:rsid w:val="004B6B20"/>
    <w:rsid w:val="004C0CFD"/>
    <w:rsid w:val="004C4D6A"/>
    <w:rsid w:val="004C50EE"/>
    <w:rsid w:val="004C5FF3"/>
    <w:rsid w:val="004C615E"/>
    <w:rsid w:val="004C7516"/>
    <w:rsid w:val="004D37B1"/>
    <w:rsid w:val="004D5A8C"/>
    <w:rsid w:val="004D76DD"/>
    <w:rsid w:val="004E01C4"/>
    <w:rsid w:val="004E1C41"/>
    <w:rsid w:val="004E343A"/>
    <w:rsid w:val="004E3CED"/>
    <w:rsid w:val="004F0A36"/>
    <w:rsid w:val="004F1AE0"/>
    <w:rsid w:val="004F1C22"/>
    <w:rsid w:val="004F23BC"/>
    <w:rsid w:val="004F7C8D"/>
    <w:rsid w:val="0050123D"/>
    <w:rsid w:val="00501C06"/>
    <w:rsid w:val="005021DE"/>
    <w:rsid w:val="00502A9A"/>
    <w:rsid w:val="00505055"/>
    <w:rsid w:val="00505397"/>
    <w:rsid w:val="00511992"/>
    <w:rsid w:val="0051369D"/>
    <w:rsid w:val="00513CA5"/>
    <w:rsid w:val="00516103"/>
    <w:rsid w:val="00517E9E"/>
    <w:rsid w:val="005214B3"/>
    <w:rsid w:val="005223D1"/>
    <w:rsid w:val="005235C5"/>
    <w:rsid w:val="00525223"/>
    <w:rsid w:val="005321F9"/>
    <w:rsid w:val="00536391"/>
    <w:rsid w:val="00537E5F"/>
    <w:rsid w:val="0054168C"/>
    <w:rsid w:val="005440EB"/>
    <w:rsid w:val="005539E6"/>
    <w:rsid w:val="005554DA"/>
    <w:rsid w:val="00555DEE"/>
    <w:rsid w:val="0055623D"/>
    <w:rsid w:val="005571BF"/>
    <w:rsid w:val="00563974"/>
    <w:rsid w:val="00563C0A"/>
    <w:rsid w:val="00564627"/>
    <w:rsid w:val="00564E65"/>
    <w:rsid w:val="005656F5"/>
    <w:rsid w:val="0056762B"/>
    <w:rsid w:val="00570309"/>
    <w:rsid w:val="005731AF"/>
    <w:rsid w:val="005769EF"/>
    <w:rsid w:val="00585744"/>
    <w:rsid w:val="00585C92"/>
    <w:rsid w:val="00591193"/>
    <w:rsid w:val="0059124E"/>
    <w:rsid w:val="0059147F"/>
    <w:rsid w:val="00591540"/>
    <w:rsid w:val="00592FE3"/>
    <w:rsid w:val="00594081"/>
    <w:rsid w:val="00594FC9"/>
    <w:rsid w:val="00595012"/>
    <w:rsid w:val="005966E7"/>
    <w:rsid w:val="005A1177"/>
    <w:rsid w:val="005A1EF1"/>
    <w:rsid w:val="005A4756"/>
    <w:rsid w:val="005A6C5B"/>
    <w:rsid w:val="005A7412"/>
    <w:rsid w:val="005A7C52"/>
    <w:rsid w:val="005B0469"/>
    <w:rsid w:val="005B3327"/>
    <w:rsid w:val="005B466B"/>
    <w:rsid w:val="005B7887"/>
    <w:rsid w:val="005C1B8F"/>
    <w:rsid w:val="005C20C2"/>
    <w:rsid w:val="005D167D"/>
    <w:rsid w:val="005D21D6"/>
    <w:rsid w:val="005D3A2E"/>
    <w:rsid w:val="005D3C25"/>
    <w:rsid w:val="005D6447"/>
    <w:rsid w:val="005D6B94"/>
    <w:rsid w:val="005E1682"/>
    <w:rsid w:val="005E2362"/>
    <w:rsid w:val="005E33A7"/>
    <w:rsid w:val="005F1695"/>
    <w:rsid w:val="005F2850"/>
    <w:rsid w:val="005F6574"/>
    <w:rsid w:val="005F6E69"/>
    <w:rsid w:val="005F7C77"/>
    <w:rsid w:val="00600A92"/>
    <w:rsid w:val="00600CB0"/>
    <w:rsid w:val="00601F6B"/>
    <w:rsid w:val="00604A56"/>
    <w:rsid w:val="00606BD3"/>
    <w:rsid w:val="00612701"/>
    <w:rsid w:val="00614FFE"/>
    <w:rsid w:val="00616896"/>
    <w:rsid w:val="00616F95"/>
    <w:rsid w:val="0062159F"/>
    <w:rsid w:val="006226E6"/>
    <w:rsid w:val="00622D95"/>
    <w:rsid w:val="0062482C"/>
    <w:rsid w:val="00624D02"/>
    <w:rsid w:val="006253F6"/>
    <w:rsid w:val="00627282"/>
    <w:rsid w:val="006320DB"/>
    <w:rsid w:val="00635F58"/>
    <w:rsid w:val="00636979"/>
    <w:rsid w:val="00636DE4"/>
    <w:rsid w:val="0064064B"/>
    <w:rsid w:val="00642CBF"/>
    <w:rsid w:val="00645C23"/>
    <w:rsid w:val="00645EA0"/>
    <w:rsid w:val="00647537"/>
    <w:rsid w:val="00647F03"/>
    <w:rsid w:val="00650737"/>
    <w:rsid w:val="0065313C"/>
    <w:rsid w:val="00654E4C"/>
    <w:rsid w:val="00656175"/>
    <w:rsid w:val="00657E45"/>
    <w:rsid w:val="00657F55"/>
    <w:rsid w:val="00662894"/>
    <w:rsid w:val="00662CC5"/>
    <w:rsid w:val="00666D2B"/>
    <w:rsid w:val="00666E16"/>
    <w:rsid w:val="00667FAD"/>
    <w:rsid w:val="006717B2"/>
    <w:rsid w:val="00672950"/>
    <w:rsid w:val="00673113"/>
    <w:rsid w:val="00673578"/>
    <w:rsid w:val="00673727"/>
    <w:rsid w:val="006764EF"/>
    <w:rsid w:val="006800D2"/>
    <w:rsid w:val="006812A4"/>
    <w:rsid w:val="006820F3"/>
    <w:rsid w:val="006829B9"/>
    <w:rsid w:val="00682AFE"/>
    <w:rsid w:val="0068353E"/>
    <w:rsid w:val="00683FB0"/>
    <w:rsid w:val="00685C27"/>
    <w:rsid w:val="00686BBA"/>
    <w:rsid w:val="006876FB"/>
    <w:rsid w:val="00687CA8"/>
    <w:rsid w:val="0069122B"/>
    <w:rsid w:val="00692E08"/>
    <w:rsid w:val="00696538"/>
    <w:rsid w:val="0069698B"/>
    <w:rsid w:val="006A0742"/>
    <w:rsid w:val="006A0C3B"/>
    <w:rsid w:val="006A7E82"/>
    <w:rsid w:val="006B2520"/>
    <w:rsid w:val="006C1BD6"/>
    <w:rsid w:val="006C550F"/>
    <w:rsid w:val="006C7098"/>
    <w:rsid w:val="006D37C7"/>
    <w:rsid w:val="006D50E8"/>
    <w:rsid w:val="006D6C30"/>
    <w:rsid w:val="006E1C48"/>
    <w:rsid w:val="006E26CE"/>
    <w:rsid w:val="006E2C18"/>
    <w:rsid w:val="006E31B7"/>
    <w:rsid w:val="006E3575"/>
    <w:rsid w:val="006E3859"/>
    <w:rsid w:val="006E6A03"/>
    <w:rsid w:val="006E7D5A"/>
    <w:rsid w:val="006F2B8D"/>
    <w:rsid w:val="006F30B1"/>
    <w:rsid w:val="006F363A"/>
    <w:rsid w:val="006F46A9"/>
    <w:rsid w:val="006F691B"/>
    <w:rsid w:val="00703094"/>
    <w:rsid w:val="00704954"/>
    <w:rsid w:val="007107EA"/>
    <w:rsid w:val="00711F3B"/>
    <w:rsid w:val="00715D93"/>
    <w:rsid w:val="00716989"/>
    <w:rsid w:val="0071743F"/>
    <w:rsid w:val="00720751"/>
    <w:rsid w:val="00720A9B"/>
    <w:rsid w:val="00724731"/>
    <w:rsid w:val="00724827"/>
    <w:rsid w:val="00725D61"/>
    <w:rsid w:val="0072638D"/>
    <w:rsid w:val="007273B7"/>
    <w:rsid w:val="00727CA4"/>
    <w:rsid w:val="00731361"/>
    <w:rsid w:val="00731666"/>
    <w:rsid w:val="00731AA8"/>
    <w:rsid w:val="00733A62"/>
    <w:rsid w:val="007377ED"/>
    <w:rsid w:val="00737C45"/>
    <w:rsid w:val="007408DA"/>
    <w:rsid w:val="00741CAD"/>
    <w:rsid w:val="007426BE"/>
    <w:rsid w:val="00751D63"/>
    <w:rsid w:val="00751EAD"/>
    <w:rsid w:val="00751F91"/>
    <w:rsid w:val="00755682"/>
    <w:rsid w:val="00757CFC"/>
    <w:rsid w:val="00761827"/>
    <w:rsid w:val="00762DC1"/>
    <w:rsid w:val="0076377B"/>
    <w:rsid w:val="00764314"/>
    <w:rsid w:val="00767013"/>
    <w:rsid w:val="007670E5"/>
    <w:rsid w:val="00770662"/>
    <w:rsid w:val="00770810"/>
    <w:rsid w:val="007708F1"/>
    <w:rsid w:val="00772341"/>
    <w:rsid w:val="00774F53"/>
    <w:rsid w:val="007768F3"/>
    <w:rsid w:val="007803A6"/>
    <w:rsid w:val="0078167C"/>
    <w:rsid w:val="00782141"/>
    <w:rsid w:val="007824DF"/>
    <w:rsid w:val="00784E65"/>
    <w:rsid w:val="00784EAA"/>
    <w:rsid w:val="00785F49"/>
    <w:rsid w:val="00786D45"/>
    <w:rsid w:val="00786F90"/>
    <w:rsid w:val="00787586"/>
    <w:rsid w:val="0079075F"/>
    <w:rsid w:val="0079081F"/>
    <w:rsid w:val="00791C91"/>
    <w:rsid w:val="00792959"/>
    <w:rsid w:val="00796812"/>
    <w:rsid w:val="007A0D4E"/>
    <w:rsid w:val="007A3809"/>
    <w:rsid w:val="007A4927"/>
    <w:rsid w:val="007A63AD"/>
    <w:rsid w:val="007A66EA"/>
    <w:rsid w:val="007A7317"/>
    <w:rsid w:val="007B0E90"/>
    <w:rsid w:val="007B2F75"/>
    <w:rsid w:val="007B4493"/>
    <w:rsid w:val="007B4D7C"/>
    <w:rsid w:val="007C0D0A"/>
    <w:rsid w:val="007C1636"/>
    <w:rsid w:val="007C1C16"/>
    <w:rsid w:val="007C1D33"/>
    <w:rsid w:val="007C20EB"/>
    <w:rsid w:val="007C3C37"/>
    <w:rsid w:val="007C5395"/>
    <w:rsid w:val="007C7BE5"/>
    <w:rsid w:val="007D23D2"/>
    <w:rsid w:val="007D28D2"/>
    <w:rsid w:val="007D7478"/>
    <w:rsid w:val="007E0497"/>
    <w:rsid w:val="007E0E87"/>
    <w:rsid w:val="007E12A3"/>
    <w:rsid w:val="007E3FB2"/>
    <w:rsid w:val="007E6C23"/>
    <w:rsid w:val="007E6C67"/>
    <w:rsid w:val="007F55B7"/>
    <w:rsid w:val="007F7529"/>
    <w:rsid w:val="00800D73"/>
    <w:rsid w:val="008018AE"/>
    <w:rsid w:val="00802B0E"/>
    <w:rsid w:val="008033FE"/>
    <w:rsid w:val="008048B4"/>
    <w:rsid w:val="00805B2A"/>
    <w:rsid w:val="00811CBB"/>
    <w:rsid w:val="00813B7B"/>
    <w:rsid w:val="00816608"/>
    <w:rsid w:val="0082122E"/>
    <w:rsid w:val="00823494"/>
    <w:rsid w:val="00823E63"/>
    <w:rsid w:val="00824F7D"/>
    <w:rsid w:val="00826CFB"/>
    <w:rsid w:val="00827E91"/>
    <w:rsid w:val="00830A08"/>
    <w:rsid w:val="008324F1"/>
    <w:rsid w:val="00832675"/>
    <w:rsid w:val="00833CD3"/>
    <w:rsid w:val="00835641"/>
    <w:rsid w:val="008413DD"/>
    <w:rsid w:val="00841797"/>
    <w:rsid w:val="00841AFE"/>
    <w:rsid w:val="00842BFF"/>
    <w:rsid w:val="00842D78"/>
    <w:rsid w:val="008433C5"/>
    <w:rsid w:val="00843DEA"/>
    <w:rsid w:val="008468CC"/>
    <w:rsid w:val="00853613"/>
    <w:rsid w:val="00854A17"/>
    <w:rsid w:val="0085552C"/>
    <w:rsid w:val="00862001"/>
    <w:rsid w:val="008631BD"/>
    <w:rsid w:val="008633FF"/>
    <w:rsid w:val="00863EFC"/>
    <w:rsid w:val="00867167"/>
    <w:rsid w:val="00867EBD"/>
    <w:rsid w:val="00871437"/>
    <w:rsid w:val="0087152C"/>
    <w:rsid w:val="00872533"/>
    <w:rsid w:val="00872A5A"/>
    <w:rsid w:val="008747AC"/>
    <w:rsid w:val="00874EAF"/>
    <w:rsid w:val="0087511E"/>
    <w:rsid w:val="008754B5"/>
    <w:rsid w:val="008771CE"/>
    <w:rsid w:val="00883721"/>
    <w:rsid w:val="00886503"/>
    <w:rsid w:val="00886E1C"/>
    <w:rsid w:val="0089117D"/>
    <w:rsid w:val="0089349A"/>
    <w:rsid w:val="008940FA"/>
    <w:rsid w:val="00896861"/>
    <w:rsid w:val="00897C25"/>
    <w:rsid w:val="008A0045"/>
    <w:rsid w:val="008A0055"/>
    <w:rsid w:val="008A0932"/>
    <w:rsid w:val="008A45F0"/>
    <w:rsid w:val="008A6077"/>
    <w:rsid w:val="008B1A6D"/>
    <w:rsid w:val="008B694A"/>
    <w:rsid w:val="008B7E2F"/>
    <w:rsid w:val="008C044A"/>
    <w:rsid w:val="008C0879"/>
    <w:rsid w:val="008C0EA0"/>
    <w:rsid w:val="008C5B8D"/>
    <w:rsid w:val="008C65E6"/>
    <w:rsid w:val="008C6E7D"/>
    <w:rsid w:val="008C7703"/>
    <w:rsid w:val="008C7898"/>
    <w:rsid w:val="008D067C"/>
    <w:rsid w:val="008D2416"/>
    <w:rsid w:val="008D2E4F"/>
    <w:rsid w:val="008D7837"/>
    <w:rsid w:val="008D7BB6"/>
    <w:rsid w:val="008E4B7E"/>
    <w:rsid w:val="008E798D"/>
    <w:rsid w:val="008F1DAA"/>
    <w:rsid w:val="008F1FEA"/>
    <w:rsid w:val="008F24C0"/>
    <w:rsid w:val="008F2569"/>
    <w:rsid w:val="008F3E36"/>
    <w:rsid w:val="008F48DA"/>
    <w:rsid w:val="008F7913"/>
    <w:rsid w:val="00900F53"/>
    <w:rsid w:val="00902112"/>
    <w:rsid w:val="00902353"/>
    <w:rsid w:val="00905A1D"/>
    <w:rsid w:val="00911704"/>
    <w:rsid w:val="0091223C"/>
    <w:rsid w:val="00914C1F"/>
    <w:rsid w:val="00915595"/>
    <w:rsid w:val="00916600"/>
    <w:rsid w:val="00921DB2"/>
    <w:rsid w:val="009235DF"/>
    <w:rsid w:val="0092460D"/>
    <w:rsid w:val="00924A9B"/>
    <w:rsid w:val="009266DB"/>
    <w:rsid w:val="009274F8"/>
    <w:rsid w:val="00927621"/>
    <w:rsid w:val="00933AF1"/>
    <w:rsid w:val="009342A2"/>
    <w:rsid w:val="00935F5C"/>
    <w:rsid w:val="00936238"/>
    <w:rsid w:val="00936640"/>
    <w:rsid w:val="00940487"/>
    <w:rsid w:val="00942622"/>
    <w:rsid w:val="0094438D"/>
    <w:rsid w:val="00946EBC"/>
    <w:rsid w:val="0094793E"/>
    <w:rsid w:val="00950CBD"/>
    <w:rsid w:val="00951149"/>
    <w:rsid w:val="00953975"/>
    <w:rsid w:val="00954870"/>
    <w:rsid w:val="00960C43"/>
    <w:rsid w:val="009628FE"/>
    <w:rsid w:val="009645F9"/>
    <w:rsid w:val="00973D92"/>
    <w:rsid w:val="00974B83"/>
    <w:rsid w:val="0097554B"/>
    <w:rsid w:val="009804AB"/>
    <w:rsid w:val="00981FDF"/>
    <w:rsid w:val="00983129"/>
    <w:rsid w:val="00983CDE"/>
    <w:rsid w:val="009873AB"/>
    <w:rsid w:val="009916E8"/>
    <w:rsid w:val="00992BE2"/>
    <w:rsid w:val="009A12AB"/>
    <w:rsid w:val="009A214B"/>
    <w:rsid w:val="009A34EF"/>
    <w:rsid w:val="009A3DFC"/>
    <w:rsid w:val="009A4FD6"/>
    <w:rsid w:val="009A5C37"/>
    <w:rsid w:val="009A5E93"/>
    <w:rsid w:val="009A76E9"/>
    <w:rsid w:val="009A7718"/>
    <w:rsid w:val="009A7BEB"/>
    <w:rsid w:val="009B10A0"/>
    <w:rsid w:val="009B2A5F"/>
    <w:rsid w:val="009B4233"/>
    <w:rsid w:val="009B45CE"/>
    <w:rsid w:val="009C2528"/>
    <w:rsid w:val="009C2746"/>
    <w:rsid w:val="009C31AC"/>
    <w:rsid w:val="009C4B56"/>
    <w:rsid w:val="009C51C9"/>
    <w:rsid w:val="009C6A84"/>
    <w:rsid w:val="009D0F0F"/>
    <w:rsid w:val="009D28DF"/>
    <w:rsid w:val="009D553A"/>
    <w:rsid w:val="009D5593"/>
    <w:rsid w:val="009D70B7"/>
    <w:rsid w:val="009E1C77"/>
    <w:rsid w:val="009E2A4A"/>
    <w:rsid w:val="009E2F22"/>
    <w:rsid w:val="009E4240"/>
    <w:rsid w:val="009E4734"/>
    <w:rsid w:val="009E4C3A"/>
    <w:rsid w:val="009F4D51"/>
    <w:rsid w:val="009F5C6F"/>
    <w:rsid w:val="009F6094"/>
    <w:rsid w:val="009F6FEF"/>
    <w:rsid w:val="009F78EA"/>
    <w:rsid w:val="00A01254"/>
    <w:rsid w:val="00A025E6"/>
    <w:rsid w:val="00A03AA0"/>
    <w:rsid w:val="00A03D5D"/>
    <w:rsid w:val="00A05292"/>
    <w:rsid w:val="00A06E91"/>
    <w:rsid w:val="00A12AA4"/>
    <w:rsid w:val="00A12E1C"/>
    <w:rsid w:val="00A13F56"/>
    <w:rsid w:val="00A2257C"/>
    <w:rsid w:val="00A2361F"/>
    <w:rsid w:val="00A251E3"/>
    <w:rsid w:val="00A25C1D"/>
    <w:rsid w:val="00A26369"/>
    <w:rsid w:val="00A26E56"/>
    <w:rsid w:val="00A30F2C"/>
    <w:rsid w:val="00A32545"/>
    <w:rsid w:val="00A3337C"/>
    <w:rsid w:val="00A334DF"/>
    <w:rsid w:val="00A42543"/>
    <w:rsid w:val="00A42FA4"/>
    <w:rsid w:val="00A47462"/>
    <w:rsid w:val="00A501DB"/>
    <w:rsid w:val="00A5034C"/>
    <w:rsid w:val="00A50ABB"/>
    <w:rsid w:val="00A52F79"/>
    <w:rsid w:val="00A542A2"/>
    <w:rsid w:val="00A542E2"/>
    <w:rsid w:val="00A54E3B"/>
    <w:rsid w:val="00A558E2"/>
    <w:rsid w:val="00A56F35"/>
    <w:rsid w:val="00A60070"/>
    <w:rsid w:val="00A63839"/>
    <w:rsid w:val="00A64E26"/>
    <w:rsid w:val="00A654A3"/>
    <w:rsid w:val="00A65AAA"/>
    <w:rsid w:val="00A668AF"/>
    <w:rsid w:val="00A669F2"/>
    <w:rsid w:val="00A73BDD"/>
    <w:rsid w:val="00A7415F"/>
    <w:rsid w:val="00A74E0D"/>
    <w:rsid w:val="00A75625"/>
    <w:rsid w:val="00A805D5"/>
    <w:rsid w:val="00A80911"/>
    <w:rsid w:val="00A80CB9"/>
    <w:rsid w:val="00A81EAE"/>
    <w:rsid w:val="00A82BBD"/>
    <w:rsid w:val="00A84A4B"/>
    <w:rsid w:val="00A86693"/>
    <w:rsid w:val="00A86FE7"/>
    <w:rsid w:val="00A93763"/>
    <w:rsid w:val="00AA1739"/>
    <w:rsid w:val="00AA36C6"/>
    <w:rsid w:val="00AA37D8"/>
    <w:rsid w:val="00AA3806"/>
    <w:rsid w:val="00AA3823"/>
    <w:rsid w:val="00AA49AC"/>
    <w:rsid w:val="00AA4E3D"/>
    <w:rsid w:val="00AA53C0"/>
    <w:rsid w:val="00AA6303"/>
    <w:rsid w:val="00AA6D5B"/>
    <w:rsid w:val="00AB1A90"/>
    <w:rsid w:val="00AB5A3A"/>
    <w:rsid w:val="00AB7850"/>
    <w:rsid w:val="00AC0A48"/>
    <w:rsid w:val="00AC1C53"/>
    <w:rsid w:val="00AC3836"/>
    <w:rsid w:val="00AC4640"/>
    <w:rsid w:val="00AC4B68"/>
    <w:rsid w:val="00AC4FB6"/>
    <w:rsid w:val="00AC5792"/>
    <w:rsid w:val="00AC5A25"/>
    <w:rsid w:val="00AC627D"/>
    <w:rsid w:val="00AC6975"/>
    <w:rsid w:val="00AD38BE"/>
    <w:rsid w:val="00AD45B9"/>
    <w:rsid w:val="00AD4701"/>
    <w:rsid w:val="00AD4752"/>
    <w:rsid w:val="00AD4A32"/>
    <w:rsid w:val="00AD64A2"/>
    <w:rsid w:val="00AD699F"/>
    <w:rsid w:val="00AD7A00"/>
    <w:rsid w:val="00AD7ABC"/>
    <w:rsid w:val="00AE2852"/>
    <w:rsid w:val="00AE3056"/>
    <w:rsid w:val="00AF03C3"/>
    <w:rsid w:val="00AF2045"/>
    <w:rsid w:val="00AF30EC"/>
    <w:rsid w:val="00AF403D"/>
    <w:rsid w:val="00AF685A"/>
    <w:rsid w:val="00B010DA"/>
    <w:rsid w:val="00B04129"/>
    <w:rsid w:val="00B041AE"/>
    <w:rsid w:val="00B04CD3"/>
    <w:rsid w:val="00B0596B"/>
    <w:rsid w:val="00B079A4"/>
    <w:rsid w:val="00B1653F"/>
    <w:rsid w:val="00B168CC"/>
    <w:rsid w:val="00B16CC0"/>
    <w:rsid w:val="00B2305C"/>
    <w:rsid w:val="00B2373D"/>
    <w:rsid w:val="00B23AF8"/>
    <w:rsid w:val="00B242A5"/>
    <w:rsid w:val="00B257BF"/>
    <w:rsid w:val="00B27AF0"/>
    <w:rsid w:val="00B3050C"/>
    <w:rsid w:val="00B31690"/>
    <w:rsid w:val="00B339B0"/>
    <w:rsid w:val="00B345FE"/>
    <w:rsid w:val="00B35EB1"/>
    <w:rsid w:val="00B372A5"/>
    <w:rsid w:val="00B37944"/>
    <w:rsid w:val="00B37C88"/>
    <w:rsid w:val="00B4027C"/>
    <w:rsid w:val="00B42104"/>
    <w:rsid w:val="00B429AB"/>
    <w:rsid w:val="00B44971"/>
    <w:rsid w:val="00B478B7"/>
    <w:rsid w:val="00B6019F"/>
    <w:rsid w:val="00B6277D"/>
    <w:rsid w:val="00B6416A"/>
    <w:rsid w:val="00B65F46"/>
    <w:rsid w:val="00B66691"/>
    <w:rsid w:val="00B66CCE"/>
    <w:rsid w:val="00B7141B"/>
    <w:rsid w:val="00B71C88"/>
    <w:rsid w:val="00B7319B"/>
    <w:rsid w:val="00B73CAD"/>
    <w:rsid w:val="00B74477"/>
    <w:rsid w:val="00B77D6B"/>
    <w:rsid w:val="00B80F27"/>
    <w:rsid w:val="00B81D50"/>
    <w:rsid w:val="00B840B4"/>
    <w:rsid w:val="00B84C42"/>
    <w:rsid w:val="00B84F85"/>
    <w:rsid w:val="00B9125A"/>
    <w:rsid w:val="00B91D19"/>
    <w:rsid w:val="00B91E45"/>
    <w:rsid w:val="00B92D58"/>
    <w:rsid w:val="00B94BBD"/>
    <w:rsid w:val="00BA0295"/>
    <w:rsid w:val="00BA409E"/>
    <w:rsid w:val="00BA49DF"/>
    <w:rsid w:val="00BA6FFC"/>
    <w:rsid w:val="00BB067E"/>
    <w:rsid w:val="00BB13E0"/>
    <w:rsid w:val="00BB1CAF"/>
    <w:rsid w:val="00BB3186"/>
    <w:rsid w:val="00BB5C2B"/>
    <w:rsid w:val="00BB5E53"/>
    <w:rsid w:val="00BB711B"/>
    <w:rsid w:val="00BB7DDC"/>
    <w:rsid w:val="00BB7E38"/>
    <w:rsid w:val="00BC074D"/>
    <w:rsid w:val="00BC109F"/>
    <w:rsid w:val="00BC2495"/>
    <w:rsid w:val="00BC2BF5"/>
    <w:rsid w:val="00BC3C49"/>
    <w:rsid w:val="00BC4699"/>
    <w:rsid w:val="00BC4B94"/>
    <w:rsid w:val="00BD2BA8"/>
    <w:rsid w:val="00BD56D7"/>
    <w:rsid w:val="00BD5B0E"/>
    <w:rsid w:val="00BD6336"/>
    <w:rsid w:val="00BD7710"/>
    <w:rsid w:val="00BD77BA"/>
    <w:rsid w:val="00BE2CB2"/>
    <w:rsid w:val="00BE39FB"/>
    <w:rsid w:val="00BE469F"/>
    <w:rsid w:val="00BF190D"/>
    <w:rsid w:val="00BF454B"/>
    <w:rsid w:val="00BF6BA0"/>
    <w:rsid w:val="00BF786C"/>
    <w:rsid w:val="00C04586"/>
    <w:rsid w:val="00C051EE"/>
    <w:rsid w:val="00C0542B"/>
    <w:rsid w:val="00C14C79"/>
    <w:rsid w:val="00C14CA0"/>
    <w:rsid w:val="00C17765"/>
    <w:rsid w:val="00C203EC"/>
    <w:rsid w:val="00C205AD"/>
    <w:rsid w:val="00C20D79"/>
    <w:rsid w:val="00C229E7"/>
    <w:rsid w:val="00C23FA0"/>
    <w:rsid w:val="00C25162"/>
    <w:rsid w:val="00C30B42"/>
    <w:rsid w:val="00C30E90"/>
    <w:rsid w:val="00C33940"/>
    <w:rsid w:val="00C3452B"/>
    <w:rsid w:val="00C34B08"/>
    <w:rsid w:val="00C36465"/>
    <w:rsid w:val="00C368DC"/>
    <w:rsid w:val="00C36B7D"/>
    <w:rsid w:val="00C378BE"/>
    <w:rsid w:val="00C401B1"/>
    <w:rsid w:val="00C423C9"/>
    <w:rsid w:val="00C42E94"/>
    <w:rsid w:val="00C44069"/>
    <w:rsid w:val="00C44F7F"/>
    <w:rsid w:val="00C454CB"/>
    <w:rsid w:val="00C4720C"/>
    <w:rsid w:val="00C4774A"/>
    <w:rsid w:val="00C47CE0"/>
    <w:rsid w:val="00C50E81"/>
    <w:rsid w:val="00C52C3F"/>
    <w:rsid w:val="00C54CBA"/>
    <w:rsid w:val="00C55287"/>
    <w:rsid w:val="00C56113"/>
    <w:rsid w:val="00C5648B"/>
    <w:rsid w:val="00C6108E"/>
    <w:rsid w:val="00C61771"/>
    <w:rsid w:val="00C61930"/>
    <w:rsid w:val="00C67245"/>
    <w:rsid w:val="00C67785"/>
    <w:rsid w:val="00C719A4"/>
    <w:rsid w:val="00C71B51"/>
    <w:rsid w:val="00C71CD8"/>
    <w:rsid w:val="00C751F8"/>
    <w:rsid w:val="00C759BA"/>
    <w:rsid w:val="00C800AA"/>
    <w:rsid w:val="00C80AE9"/>
    <w:rsid w:val="00C821B1"/>
    <w:rsid w:val="00C84F04"/>
    <w:rsid w:val="00C94917"/>
    <w:rsid w:val="00C96E97"/>
    <w:rsid w:val="00CA1487"/>
    <w:rsid w:val="00CA1BF4"/>
    <w:rsid w:val="00CA2643"/>
    <w:rsid w:val="00CA28A7"/>
    <w:rsid w:val="00CA35C5"/>
    <w:rsid w:val="00CA3641"/>
    <w:rsid w:val="00CA4A22"/>
    <w:rsid w:val="00CA4B3B"/>
    <w:rsid w:val="00CA52AC"/>
    <w:rsid w:val="00CA7468"/>
    <w:rsid w:val="00CA7BAB"/>
    <w:rsid w:val="00CB1ADE"/>
    <w:rsid w:val="00CB1C11"/>
    <w:rsid w:val="00CB5802"/>
    <w:rsid w:val="00CB6EE7"/>
    <w:rsid w:val="00CC29AE"/>
    <w:rsid w:val="00CC3A5D"/>
    <w:rsid w:val="00CC3D86"/>
    <w:rsid w:val="00CC4100"/>
    <w:rsid w:val="00CC4356"/>
    <w:rsid w:val="00CC60FB"/>
    <w:rsid w:val="00CC6738"/>
    <w:rsid w:val="00CC6F89"/>
    <w:rsid w:val="00CC7EBD"/>
    <w:rsid w:val="00CD0968"/>
    <w:rsid w:val="00CD1591"/>
    <w:rsid w:val="00CD2934"/>
    <w:rsid w:val="00CD4A01"/>
    <w:rsid w:val="00CD520A"/>
    <w:rsid w:val="00CD6DC0"/>
    <w:rsid w:val="00CD7345"/>
    <w:rsid w:val="00CE0EB5"/>
    <w:rsid w:val="00CE16CE"/>
    <w:rsid w:val="00CE410F"/>
    <w:rsid w:val="00CE5075"/>
    <w:rsid w:val="00CE59B2"/>
    <w:rsid w:val="00CE78DB"/>
    <w:rsid w:val="00CF0083"/>
    <w:rsid w:val="00CF10F0"/>
    <w:rsid w:val="00CF14E0"/>
    <w:rsid w:val="00CF57DE"/>
    <w:rsid w:val="00CF6ADB"/>
    <w:rsid w:val="00D010E8"/>
    <w:rsid w:val="00D02572"/>
    <w:rsid w:val="00D02E55"/>
    <w:rsid w:val="00D03B8A"/>
    <w:rsid w:val="00D1291F"/>
    <w:rsid w:val="00D14A43"/>
    <w:rsid w:val="00D14D01"/>
    <w:rsid w:val="00D14EA0"/>
    <w:rsid w:val="00D1546E"/>
    <w:rsid w:val="00D154C9"/>
    <w:rsid w:val="00D15954"/>
    <w:rsid w:val="00D21946"/>
    <w:rsid w:val="00D21E75"/>
    <w:rsid w:val="00D2376D"/>
    <w:rsid w:val="00D2423C"/>
    <w:rsid w:val="00D25D6F"/>
    <w:rsid w:val="00D30529"/>
    <w:rsid w:val="00D3073E"/>
    <w:rsid w:val="00D323A7"/>
    <w:rsid w:val="00D32E11"/>
    <w:rsid w:val="00D35041"/>
    <w:rsid w:val="00D365DC"/>
    <w:rsid w:val="00D37E0C"/>
    <w:rsid w:val="00D37EA4"/>
    <w:rsid w:val="00D4212E"/>
    <w:rsid w:val="00D45E08"/>
    <w:rsid w:val="00D45E10"/>
    <w:rsid w:val="00D460A0"/>
    <w:rsid w:val="00D4704F"/>
    <w:rsid w:val="00D52345"/>
    <w:rsid w:val="00D531B2"/>
    <w:rsid w:val="00D541A2"/>
    <w:rsid w:val="00D54E41"/>
    <w:rsid w:val="00D553BD"/>
    <w:rsid w:val="00D55885"/>
    <w:rsid w:val="00D60386"/>
    <w:rsid w:val="00D60CEF"/>
    <w:rsid w:val="00D61949"/>
    <w:rsid w:val="00D62A0D"/>
    <w:rsid w:val="00D62E43"/>
    <w:rsid w:val="00D64368"/>
    <w:rsid w:val="00D67B8D"/>
    <w:rsid w:val="00D67C42"/>
    <w:rsid w:val="00D72BB6"/>
    <w:rsid w:val="00D72CA1"/>
    <w:rsid w:val="00D76ECC"/>
    <w:rsid w:val="00D835F3"/>
    <w:rsid w:val="00D83C04"/>
    <w:rsid w:val="00D83E6A"/>
    <w:rsid w:val="00D845C8"/>
    <w:rsid w:val="00D84F21"/>
    <w:rsid w:val="00D85ABB"/>
    <w:rsid w:val="00D872C2"/>
    <w:rsid w:val="00D876E7"/>
    <w:rsid w:val="00D87C7F"/>
    <w:rsid w:val="00D91235"/>
    <w:rsid w:val="00D97727"/>
    <w:rsid w:val="00DA1C32"/>
    <w:rsid w:val="00DB0941"/>
    <w:rsid w:val="00DB100E"/>
    <w:rsid w:val="00DB37EA"/>
    <w:rsid w:val="00DB7A6B"/>
    <w:rsid w:val="00DC2442"/>
    <w:rsid w:val="00DC27FB"/>
    <w:rsid w:val="00DC36FA"/>
    <w:rsid w:val="00DC3C95"/>
    <w:rsid w:val="00DC4127"/>
    <w:rsid w:val="00DC426B"/>
    <w:rsid w:val="00DC59EC"/>
    <w:rsid w:val="00DC7B6D"/>
    <w:rsid w:val="00DD2CFB"/>
    <w:rsid w:val="00DD5485"/>
    <w:rsid w:val="00DD77C0"/>
    <w:rsid w:val="00DE0AE7"/>
    <w:rsid w:val="00DE2471"/>
    <w:rsid w:val="00DF1B16"/>
    <w:rsid w:val="00DF2DD5"/>
    <w:rsid w:val="00E00452"/>
    <w:rsid w:val="00E01803"/>
    <w:rsid w:val="00E01B34"/>
    <w:rsid w:val="00E035EB"/>
    <w:rsid w:val="00E0400D"/>
    <w:rsid w:val="00E04A97"/>
    <w:rsid w:val="00E052E0"/>
    <w:rsid w:val="00E05D71"/>
    <w:rsid w:val="00E06357"/>
    <w:rsid w:val="00E11F5D"/>
    <w:rsid w:val="00E13087"/>
    <w:rsid w:val="00E1368A"/>
    <w:rsid w:val="00E15308"/>
    <w:rsid w:val="00E1615A"/>
    <w:rsid w:val="00E1682B"/>
    <w:rsid w:val="00E17DE1"/>
    <w:rsid w:val="00E21828"/>
    <w:rsid w:val="00E22482"/>
    <w:rsid w:val="00E2482A"/>
    <w:rsid w:val="00E24BA7"/>
    <w:rsid w:val="00E253CD"/>
    <w:rsid w:val="00E255F2"/>
    <w:rsid w:val="00E25910"/>
    <w:rsid w:val="00E31D86"/>
    <w:rsid w:val="00E32001"/>
    <w:rsid w:val="00E40BC6"/>
    <w:rsid w:val="00E4125B"/>
    <w:rsid w:val="00E44139"/>
    <w:rsid w:val="00E448B9"/>
    <w:rsid w:val="00E44C1C"/>
    <w:rsid w:val="00E44D1F"/>
    <w:rsid w:val="00E50016"/>
    <w:rsid w:val="00E501B4"/>
    <w:rsid w:val="00E50598"/>
    <w:rsid w:val="00E5582C"/>
    <w:rsid w:val="00E5663A"/>
    <w:rsid w:val="00E611F0"/>
    <w:rsid w:val="00E62BDC"/>
    <w:rsid w:val="00E64E21"/>
    <w:rsid w:val="00E64F74"/>
    <w:rsid w:val="00E65CC3"/>
    <w:rsid w:val="00E70104"/>
    <w:rsid w:val="00E71C87"/>
    <w:rsid w:val="00E72848"/>
    <w:rsid w:val="00E75B5A"/>
    <w:rsid w:val="00E80E46"/>
    <w:rsid w:val="00E815BD"/>
    <w:rsid w:val="00E85297"/>
    <w:rsid w:val="00E854B5"/>
    <w:rsid w:val="00E858D4"/>
    <w:rsid w:val="00E87174"/>
    <w:rsid w:val="00E901F7"/>
    <w:rsid w:val="00E924FF"/>
    <w:rsid w:val="00E962A4"/>
    <w:rsid w:val="00E967ED"/>
    <w:rsid w:val="00E96AF6"/>
    <w:rsid w:val="00E9701A"/>
    <w:rsid w:val="00EA29CA"/>
    <w:rsid w:val="00EA2FC8"/>
    <w:rsid w:val="00EA34C4"/>
    <w:rsid w:val="00EA3848"/>
    <w:rsid w:val="00EA3B71"/>
    <w:rsid w:val="00EA53FB"/>
    <w:rsid w:val="00EA6B07"/>
    <w:rsid w:val="00EA6BCF"/>
    <w:rsid w:val="00EA7760"/>
    <w:rsid w:val="00EA7965"/>
    <w:rsid w:val="00EA7BE3"/>
    <w:rsid w:val="00EA7EEA"/>
    <w:rsid w:val="00EB3584"/>
    <w:rsid w:val="00EB5BC9"/>
    <w:rsid w:val="00EB5D32"/>
    <w:rsid w:val="00EC2694"/>
    <w:rsid w:val="00EC3E01"/>
    <w:rsid w:val="00EC3E2F"/>
    <w:rsid w:val="00EC3F45"/>
    <w:rsid w:val="00EC6952"/>
    <w:rsid w:val="00EC6E16"/>
    <w:rsid w:val="00ED08C6"/>
    <w:rsid w:val="00ED1910"/>
    <w:rsid w:val="00ED2EC0"/>
    <w:rsid w:val="00ED30BB"/>
    <w:rsid w:val="00ED4885"/>
    <w:rsid w:val="00ED511D"/>
    <w:rsid w:val="00ED5A7C"/>
    <w:rsid w:val="00EE185E"/>
    <w:rsid w:val="00EE2049"/>
    <w:rsid w:val="00EE3BB9"/>
    <w:rsid w:val="00EE4D25"/>
    <w:rsid w:val="00EE4D71"/>
    <w:rsid w:val="00EE6E82"/>
    <w:rsid w:val="00EF41F7"/>
    <w:rsid w:val="00EF4BCB"/>
    <w:rsid w:val="00EF539E"/>
    <w:rsid w:val="00EF6A6B"/>
    <w:rsid w:val="00F02E5B"/>
    <w:rsid w:val="00F04F15"/>
    <w:rsid w:val="00F07F5E"/>
    <w:rsid w:val="00F10619"/>
    <w:rsid w:val="00F1365A"/>
    <w:rsid w:val="00F14835"/>
    <w:rsid w:val="00F16E8E"/>
    <w:rsid w:val="00F21918"/>
    <w:rsid w:val="00F27DF4"/>
    <w:rsid w:val="00F307B8"/>
    <w:rsid w:val="00F31365"/>
    <w:rsid w:val="00F32353"/>
    <w:rsid w:val="00F335FC"/>
    <w:rsid w:val="00F3624B"/>
    <w:rsid w:val="00F362A8"/>
    <w:rsid w:val="00F364DE"/>
    <w:rsid w:val="00F37AC8"/>
    <w:rsid w:val="00F40A3A"/>
    <w:rsid w:val="00F460F6"/>
    <w:rsid w:val="00F504FC"/>
    <w:rsid w:val="00F50BEA"/>
    <w:rsid w:val="00F5143F"/>
    <w:rsid w:val="00F540C1"/>
    <w:rsid w:val="00F56F07"/>
    <w:rsid w:val="00F66108"/>
    <w:rsid w:val="00F66FE9"/>
    <w:rsid w:val="00F6784C"/>
    <w:rsid w:val="00F700FB"/>
    <w:rsid w:val="00F70214"/>
    <w:rsid w:val="00F70CDF"/>
    <w:rsid w:val="00F7172F"/>
    <w:rsid w:val="00F71B92"/>
    <w:rsid w:val="00F73D43"/>
    <w:rsid w:val="00F746EC"/>
    <w:rsid w:val="00F75B14"/>
    <w:rsid w:val="00F809B4"/>
    <w:rsid w:val="00F8286A"/>
    <w:rsid w:val="00F84653"/>
    <w:rsid w:val="00F847BE"/>
    <w:rsid w:val="00F85C38"/>
    <w:rsid w:val="00F861A8"/>
    <w:rsid w:val="00F90EF9"/>
    <w:rsid w:val="00F913B2"/>
    <w:rsid w:val="00F916A2"/>
    <w:rsid w:val="00F92B16"/>
    <w:rsid w:val="00F94601"/>
    <w:rsid w:val="00F96738"/>
    <w:rsid w:val="00FA0251"/>
    <w:rsid w:val="00FA278B"/>
    <w:rsid w:val="00FA4F4B"/>
    <w:rsid w:val="00FA5F03"/>
    <w:rsid w:val="00FA69B6"/>
    <w:rsid w:val="00FA7655"/>
    <w:rsid w:val="00FA7E9A"/>
    <w:rsid w:val="00FB01FB"/>
    <w:rsid w:val="00FB0765"/>
    <w:rsid w:val="00FB5039"/>
    <w:rsid w:val="00FB797C"/>
    <w:rsid w:val="00FC0C26"/>
    <w:rsid w:val="00FC18F8"/>
    <w:rsid w:val="00FC1FAD"/>
    <w:rsid w:val="00FD7883"/>
    <w:rsid w:val="00FD7AA3"/>
    <w:rsid w:val="00FE091D"/>
    <w:rsid w:val="00FE0E9F"/>
    <w:rsid w:val="00FE24D9"/>
    <w:rsid w:val="00FE29C3"/>
    <w:rsid w:val="00FE340C"/>
    <w:rsid w:val="00FE3905"/>
    <w:rsid w:val="00FE394E"/>
    <w:rsid w:val="00FE40B6"/>
    <w:rsid w:val="00FE4700"/>
    <w:rsid w:val="00FE49CB"/>
    <w:rsid w:val="00FE4A01"/>
    <w:rsid w:val="00FE4DAD"/>
    <w:rsid w:val="00FE7C30"/>
    <w:rsid w:val="00FF2D7B"/>
    <w:rsid w:val="00FF3CEA"/>
    <w:rsid w:val="00FF4C16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2CB33D"/>
  <w15:chartTrackingRefBased/>
  <w15:docId w15:val="{1519A968-1CF2-4C15-9B97-7E5C02C6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4C1C"/>
    <w:pPr>
      <w:tabs>
        <w:tab w:val="center" w:pos="7560"/>
      </w:tabs>
      <w:jc w:val="both"/>
    </w:pPr>
    <w:rPr>
      <w:rFonts w:ascii="Arial" w:hAnsi="Arial"/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417E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widowControl w:val="0"/>
      <w:suppressLineNumbers/>
      <w:tabs>
        <w:tab w:val="clear" w:pos="7560"/>
      </w:tabs>
      <w:suppressAutoHyphens/>
      <w:spacing w:before="40" w:after="40"/>
      <w:ind w:right="283"/>
      <w:outlineLvl w:val="6"/>
    </w:pPr>
    <w:rPr>
      <w:rFonts w:ascii="Times New Roman" w:hAnsi="Times New Roman"/>
      <w:lang w:val="es-MX"/>
    </w:rPr>
  </w:style>
  <w:style w:type="paragraph" w:styleId="Ttulo8">
    <w:name w:val="heading 8"/>
    <w:basedOn w:val="Normal"/>
    <w:next w:val="Normal"/>
    <w:qFormat/>
    <w:pPr>
      <w:keepNext/>
      <w:keepLines/>
      <w:tabs>
        <w:tab w:val="clear" w:pos="7560"/>
      </w:tabs>
      <w:ind w:left="360" w:hanging="360"/>
      <w:outlineLvl w:val="7"/>
    </w:pPr>
  </w:style>
  <w:style w:type="paragraph" w:styleId="Ttulo9">
    <w:name w:val="heading 9"/>
    <w:basedOn w:val="Normal"/>
    <w:next w:val="Normal"/>
    <w:qFormat/>
    <w:pPr>
      <w:keepNext/>
      <w:widowControl w:val="0"/>
      <w:suppressLineNumbers/>
      <w:tabs>
        <w:tab w:val="clear" w:pos="7560"/>
      </w:tabs>
      <w:suppressAutoHyphens/>
      <w:spacing w:before="40" w:after="40"/>
      <w:ind w:left="360" w:right="283"/>
      <w:outlineLvl w:val="8"/>
    </w:pPr>
    <w:rPr>
      <w:rFonts w:ascii="Times New Roman" w:hAnsi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  <w:rPr>
      <w:lang w:eastAsia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GPEncabezado">
    <w:name w:val="GP Encabezado"/>
    <w:basedOn w:val="Encabezado"/>
    <w:autoRedefine/>
    <w:rsid w:val="00C051EE"/>
    <w:pPr>
      <w:tabs>
        <w:tab w:val="clear" w:pos="4252"/>
      </w:tabs>
    </w:pPr>
    <w:rPr>
      <w:rFonts w:cs="Arial"/>
      <w:i/>
      <w:szCs w:val="24"/>
    </w:rPr>
  </w:style>
  <w:style w:type="character" w:styleId="Nmerodepgina">
    <w:name w:val="page number"/>
    <w:basedOn w:val="Fuentedeprrafopredeter"/>
  </w:style>
  <w:style w:type="paragraph" w:customStyle="1" w:styleId="GPPiePagina">
    <w:name w:val="GP PiePagina"/>
    <w:basedOn w:val="Piedepgina"/>
    <w:autoRedefine/>
    <w:pPr>
      <w:tabs>
        <w:tab w:val="clear" w:pos="4252"/>
        <w:tab w:val="clear" w:pos="7560"/>
        <w:tab w:val="clear" w:pos="8504"/>
        <w:tab w:val="right" w:pos="8210"/>
      </w:tabs>
      <w:ind w:left="-70" w:right="110"/>
      <w:jc w:val="right"/>
    </w:pPr>
    <w:rPr>
      <w:b/>
      <w:sz w:val="20"/>
    </w:rPr>
  </w:style>
  <w:style w:type="paragraph" w:customStyle="1" w:styleId="NombreCuadricula">
    <w:name w:val="NombreCuadricula"/>
    <w:basedOn w:val="Normal"/>
    <w:autoRedefine/>
    <w:rsid w:val="00057240"/>
    <w:pPr>
      <w:tabs>
        <w:tab w:val="clear" w:pos="7560"/>
      </w:tabs>
      <w:ind w:right="-154"/>
      <w:jc w:val="center"/>
    </w:pPr>
    <w:rPr>
      <w:noProof/>
      <w:w w:val="90"/>
      <w:sz w:val="22"/>
    </w:rPr>
  </w:style>
  <w:style w:type="paragraph" w:styleId="Sangra2detindependiente">
    <w:name w:val="Body Text Indent 2"/>
    <w:basedOn w:val="Normal"/>
    <w:pPr>
      <w:tabs>
        <w:tab w:val="clear" w:pos="7560"/>
      </w:tabs>
      <w:spacing w:after="120" w:line="480" w:lineRule="auto"/>
      <w:ind w:left="283"/>
      <w:jc w:val="left"/>
    </w:pPr>
    <w:rPr>
      <w:rFonts w:ascii="Times New Roman" w:hAnsi="Times New Roman"/>
      <w:lang w:val="es-ES"/>
    </w:rPr>
  </w:style>
  <w:style w:type="paragraph" w:styleId="Sangradetextonormal">
    <w:name w:val="Body Text Indent"/>
    <w:basedOn w:val="Normal"/>
    <w:pPr>
      <w:tabs>
        <w:tab w:val="right" w:pos="360"/>
      </w:tabs>
      <w:ind w:left="360"/>
    </w:pPr>
  </w:style>
  <w:style w:type="paragraph" w:styleId="Sangra3detindependiente">
    <w:name w:val="Body Text Indent 3"/>
    <w:basedOn w:val="Normal"/>
    <w:pPr>
      <w:tabs>
        <w:tab w:val="clear" w:pos="7560"/>
      </w:tabs>
      <w:ind w:left="340"/>
    </w:pPr>
  </w:style>
  <w:style w:type="paragraph" w:styleId="Textoindependiente">
    <w:name w:val="Body Text"/>
    <w:basedOn w:val="Normal"/>
    <w:pPr>
      <w:keepNext/>
      <w:keepLines/>
      <w:tabs>
        <w:tab w:val="clear" w:pos="7560"/>
      </w:tabs>
      <w:ind w:left="360" w:hanging="360"/>
    </w:pPr>
  </w:style>
  <w:style w:type="paragraph" w:customStyle="1" w:styleId="Sangranegdeprimeralnea">
    <w:name w:val="Sangría neg. de primera línea"/>
    <w:basedOn w:val="Normal"/>
    <w:pPr>
      <w:keepNext/>
      <w:keepLines/>
      <w:tabs>
        <w:tab w:val="clear" w:pos="7560"/>
      </w:tabs>
      <w:suppressAutoHyphens/>
      <w:overflowPunct w:val="0"/>
      <w:autoSpaceDE w:val="0"/>
      <w:autoSpaceDN w:val="0"/>
      <w:adjustRightInd w:val="0"/>
      <w:ind w:left="680" w:firstLine="1"/>
      <w:textAlignment w:val="baseline"/>
    </w:pPr>
    <w:rPr>
      <w:rFonts w:ascii="Times New Roman" w:hAnsi="Times New Roman"/>
      <w:noProof/>
    </w:rPr>
  </w:style>
  <w:style w:type="paragraph" w:customStyle="1" w:styleId="WW-Sangra2detindependiente">
    <w:name w:val="WW-Sangría 2 de t. independiente"/>
    <w:basedOn w:val="Normal"/>
    <w:pPr>
      <w:keepNext/>
      <w:keepLines/>
      <w:tabs>
        <w:tab w:val="clear" w:pos="7560"/>
      </w:tabs>
      <w:suppressAutoHyphens/>
      <w:overflowPunct w:val="0"/>
      <w:autoSpaceDE w:val="0"/>
      <w:autoSpaceDN w:val="0"/>
      <w:adjustRightInd w:val="0"/>
      <w:ind w:left="709" w:firstLine="1"/>
      <w:textAlignment w:val="baseline"/>
    </w:pPr>
    <w:rPr>
      <w:rFonts w:ascii="Times New Roman" w:hAnsi="Times New Roman"/>
      <w:noProof/>
    </w:rPr>
  </w:style>
  <w:style w:type="paragraph" w:customStyle="1" w:styleId="Epgrafe">
    <w:name w:val="Epígrafe"/>
    <w:basedOn w:val="Normal"/>
    <w:next w:val="Normal"/>
    <w:qFormat/>
    <w:pPr>
      <w:keepNext/>
      <w:keepLines/>
      <w:widowControl w:val="0"/>
      <w:tabs>
        <w:tab w:val="clear" w:pos="7560"/>
      </w:tabs>
      <w:spacing w:before="40" w:after="40"/>
      <w:ind w:left="2124" w:right="283" w:hanging="360"/>
    </w:pPr>
  </w:style>
  <w:style w:type="paragraph" w:styleId="Textodeglobo">
    <w:name w:val="Balloon Text"/>
    <w:basedOn w:val="Normal"/>
    <w:semiHidden/>
    <w:rsid w:val="009A34E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uiPriority w:val="99"/>
    <w:rsid w:val="00D1546E"/>
    <w:rPr>
      <w:rFonts w:ascii="Arial" w:hAnsi="Arial"/>
      <w:sz w:val="24"/>
      <w:lang w:val="es-EC"/>
    </w:rPr>
  </w:style>
  <w:style w:type="paragraph" w:styleId="Sinespaciado">
    <w:name w:val="No Spacing"/>
    <w:uiPriority w:val="1"/>
    <w:qFormat/>
    <w:rsid w:val="0025038C"/>
    <w:pPr>
      <w:tabs>
        <w:tab w:val="center" w:pos="7560"/>
      </w:tabs>
      <w:jc w:val="both"/>
    </w:pPr>
    <w:rPr>
      <w:rFonts w:ascii="Arial" w:hAnsi="Arial"/>
      <w:sz w:val="24"/>
      <w:lang w:eastAsia="es-ES"/>
    </w:rPr>
  </w:style>
  <w:style w:type="table" w:styleId="Tablaconcuadrcula">
    <w:name w:val="Table Grid"/>
    <w:basedOn w:val="Tablanormal"/>
    <w:rsid w:val="00BB7E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2274D1"/>
    <w:pPr>
      <w:ind w:left="708"/>
    </w:pPr>
  </w:style>
  <w:style w:type="paragraph" w:customStyle="1" w:styleId="Default">
    <w:name w:val="Default"/>
    <w:rsid w:val="00715D9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74B83"/>
    <w:pPr>
      <w:keepLines/>
      <w:tabs>
        <w:tab w:val="clear" w:pos="756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rsid w:val="00A12E1C"/>
    <w:pPr>
      <w:tabs>
        <w:tab w:val="clear" w:pos="7560"/>
        <w:tab w:val="left" w:pos="709"/>
        <w:tab w:val="right" w:leader="dot" w:pos="9009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74B8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D6C5A"/>
    <w:pPr>
      <w:tabs>
        <w:tab w:val="clear" w:pos="7560"/>
        <w:tab w:val="left" w:pos="709"/>
        <w:tab w:val="right" w:leader="dot" w:pos="9009"/>
      </w:tabs>
      <w:spacing w:after="100" w:line="259" w:lineRule="auto"/>
      <w:ind w:left="142"/>
    </w:pPr>
    <w:rPr>
      <w:rFonts w:asciiTheme="minorHAnsi" w:eastAsiaTheme="minorEastAsia" w:hAnsiTheme="minorHAnsi"/>
      <w:sz w:val="22"/>
      <w:szCs w:val="22"/>
      <w:lang w:eastAsia="es-EC"/>
    </w:rPr>
  </w:style>
  <w:style w:type="paragraph" w:styleId="TDC3">
    <w:name w:val="toc 3"/>
    <w:basedOn w:val="Normal"/>
    <w:next w:val="Normal"/>
    <w:autoRedefine/>
    <w:uiPriority w:val="39"/>
    <w:unhideWhenUsed/>
    <w:rsid w:val="00A12E1C"/>
    <w:pPr>
      <w:tabs>
        <w:tab w:val="clear" w:pos="7560"/>
        <w:tab w:val="left" w:pos="709"/>
        <w:tab w:val="right" w:leader="dot" w:pos="9009"/>
      </w:tabs>
      <w:spacing w:after="100" w:line="259" w:lineRule="auto"/>
      <w:ind w:left="708" w:hanging="708"/>
      <w:jc w:val="left"/>
    </w:pPr>
    <w:rPr>
      <w:rFonts w:asciiTheme="minorHAnsi" w:eastAsiaTheme="minorEastAsia" w:hAnsiTheme="minorHAnsi"/>
      <w:sz w:val="22"/>
      <w:szCs w:val="22"/>
      <w:lang w:eastAsia="es-EC"/>
    </w:rPr>
  </w:style>
  <w:style w:type="paragraph" w:customStyle="1" w:styleId="Tabla">
    <w:name w:val="Tabla"/>
    <w:basedOn w:val="Normal"/>
    <w:link w:val="TablaCar"/>
    <w:qFormat/>
    <w:rsid w:val="00983129"/>
    <w:pPr>
      <w:numPr>
        <w:numId w:val="1"/>
      </w:numPr>
      <w:tabs>
        <w:tab w:val="clear" w:pos="7560"/>
      </w:tabs>
    </w:pPr>
    <w:rPr>
      <w:rFonts w:cs="Arial"/>
      <w:b/>
      <w:szCs w:val="24"/>
    </w:rPr>
  </w:style>
  <w:style w:type="paragraph" w:customStyle="1" w:styleId="Tabla2">
    <w:name w:val="Tabla 2"/>
    <w:basedOn w:val="Normal"/>
    <w:link w:val="Tabla2Car"/>
    <w:qFormat/>
    <w:rsid w:val="00983129"/>
    <w:pPr>
      <w:numPr>
        <w:ilvl w:val="1"/>
        <w:numId w:val="1"/>
      </w:numPr>
      <w:tabs>
        <w:tab w:val="clear" w:pos="7560"/>
      </w:tabs>
    </w:pPr>
    <w:rPr>
      <w:rFonts w:cs="Arial"/>
      <w:b/>
      <w:szCs w:val="24"/>
    </w:rPr>
  </w:style>
  <w:style w:type="character" w:customStyle="1" w:styleId="TablaCar">
    <w:name w:val="Tabla Car"/>
    <w:basedOn w:val="Fuentedeprrafopredeter"/>
    <w:link w:val="Tabla"/>
    <w:rsid w:val="00983129"/>
    <w:rPr>
      <w:rFonts w:ascii="Arial" w:hAnsi="Arial" w:cs="Arial"/>
      <w:b/>
      <w:sz w:val="24"/>
      <w:szCs w:val="24"/>
      <w:lang w:eastAsia="es-ES"/>
    </w:rPr>
  </w:style>
  <w:style w:type="paragraph" w:customStyle="1" w:styleId="Tabla3">
    <w:name w:val="Tabla 3"/>
    <w:basedOn w:val="Normal"/>
    <w:link w:val="Tabla3Car"/>
    <w:qFormat/>
    <w:rsid w:val="00F700FB"/>
    <w:pPr>
      <w:widowControl w:val="0"/>
      <w:numPr>
        <w:ilvl w:val="2"/>
        <w:numId w:val="2"/>
      </w:numPr>
      <w:tabs>
        <w:tab w:val="clear" w:pos="7560"/>
      </w:tabs>
      <w:spacing w:before="40" w:after="40"/>
      <w:ind w:right="44"/>
    </w:pPr>
    <w:rPr>
      <w:rFonts w:cs="Arial"/>
      <w:b/>
      <w:szCs w:val="24"/>
    </w:rPr>
  </w:style>
  <w:style w:type="character" w:customStyle="1" w:styleId="Tabla2Car">
    <w:name w:val="Tabla 2 Car"/>
    <w:basedOn w:val="Fuentedeprrafopredeter"/>
    <w:link w:val="Tabla2"/>
    <w:rsid w:val="00983129"/>
    <w:rPr>
      <w:rFonts w:ascii="Arial" w:hAnsi="Arial" w:cs="Arial"/>
      <w:b/>
      <w:sz w:val="24"/>
      <w:szCs w:val="24"/>
      <w:lang w:eastAsia="es-ES"/>
    </w:rPr>
  </w:style>
  <w:style w:type="paragraph" w:styleId="Descripcin">
    <w:name w:val="caption"/>
    <w:basedOn w:val="Normal"/>
    <w:next w:val="Normal"/>
    <w:qFormat/>
    <w:rsid w:val="00B079A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abla3Car">
    <w:name w:val="Tabla 3 Car"/>
    <w:basedOn w:val="Fuentedeprrafopredeter"/>
    <w:link w:val="Tabla3"/>
    <w:rsid w:val="00F700FB"/>
    <w:rPr>
      <w:rFonts w:ascii="Arial" w:hAnsi="Arial" w:cs="Arial"/>
      <w:b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417E6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styleId="Textocomentario">
    <w:name w:val="annotation text"/>
    <w:basedOn w:val="Normal"/>
    <w:link w:val="TextocomentarioCar"/>
    <w:rsid w:val="00AA3806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AA3806"/>
    <w:rPr>
      <w:rFonts w:ascii="Arial" w:hAnsi="Arial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UBLICO\PLANTILLAS\PROCEDIMIEN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B5F55-1A44-4FF5-B6A8-6A3BC7F90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PROCEDIMIENTO.dot</Template>
  <TotalTime>4</TotalTime>
  <Pages>1</Pages>
  <Words>1019</Words>
  <Characters>5609</Characters>
  <Application>Microsoft Office Word</Application>
  <DocSecurity>6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para Procedimientos</vt:lpstr>
    </vt:vector>
  </TitlesOfParts>
  <Manager>Procesos y Medio Ambiente</Manager>
  <Company>FTTG</Company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P.3C2.01 Procedimiento Nuevos Sistemas 29-May-2020</dc:title>
  <dc:subject>P.3C2.01 Procedimiento Nuevos Sistemas 29-May-2020</dc:subject>
  <dc:creator>Ing. Smari Franco</dc:creator>
  <cp:keywords>P.3C2.01 Procedimiento Nuevos Sistemas 29-May-2020</cp:keywords>
  <dc:description>P.3C2.01 Procedimiento Nuevos Sistemas 29-May-2020</dc:description>
  <cp:lastModifiedBy>Leila Kaviedes</cp:lastModifiedBy>
  <cp:revision>19</cp:revision>
  <cp:lastPrinted>2020-08-18T00:15:00Z</cp:lastPrinted>
  <dcterms:created xsi:type="dcterms:W3CDTF">2020-05-30T01:20:00Z</dcterms:created>
  <dcterms:modified xsi:type="dcterms:W3CDTF">2020-08-18T00:15:00Z</dcterms:modified>
  <cp:category>Procedimientos</cp:category>
  <cp:version>0</cp:version>
</cp:coreProperties>
</file>